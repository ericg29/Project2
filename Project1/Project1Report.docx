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2A7" w:rsidRDefault="00036F50" w:rsidP="00566F20">
      <w:pPr>
        <w:pStyle w:val="Heading1"/>
        <w:jc w:val="center"/>
        <w:rPr>
          <w:szCs w:val="52"/>
        </w:rPr>
      </w:pPr>
      <w:r w:rsidRPr="00036F50">
        <w:rPr>
          <w:noProof/>
          <w:szCs w:val="52"/>
        </w:rPr>
        <w:drawing>
          <wp:anchor distT="0" distB="0" distL="114300" distR="114300" simplePos="0" relativeHeight="251755520" behindDoc="1" locked="0" layoutInCell="1" allowOverlap="1" wp14:anchorId="6AE59B3B" wp14:editId="05810586">
            <wp:simplePos x="0" y="0"/>
            <wp:positionH relativeFrom="column">
              <wp:posOffset>41910</wp:posOffset>
            </wp:positionH>
            <wp:positionV relativeFrom="page">
              <wp:posOffset>1800860</wp:posOffset>
            </wp:positionV>
            <wp:extent cx="6856095" cy="7014845"/>
            <wp:effectExtent l="0" t="0" r="1905" b="0"/>
            <wp:wrapTight wrapText="bothSides">
              <wp:wrapPolygon edited="0">
                <wp:start x="0" y="0"/>
                <wp:lineTo x="0" y="21528"/>
                <wp:lineTo x="21546" y="21528"/>
                <wp:lineTo x="21546"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Documents\College Materials\F15\CMSC331\Webpage_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6095" cy="7014845"/>
                    </a:xfrm>
                    <a:prstGeom prst="rect">
                      <a:avLst/>
                    </a:prstGeom>
                    <a:noFill/>
                    <a:ln>
                      <a:noFill/>
                    </a:ln>
                  </pic:spPr>
                </pic:pic>
              </a:graphicData>
            </a:graphic>
          </wp:anchor>
        </w:drawing>
      </w:r>
      <w:r w:rsidR="00D952A7" w:rsidRPr="00D952A7">
        <w:rPr>
          <w:szCs w:val="52"/>
        </w:rPr>
        <w:t>Webpage Map</w:t>
      </w:r>
      <w:r w:rsidR="00D952A7">
        <w:rPr>
          <w:szCs w:val="52"/>
        </w:rPr>
        <w:br w:type="page"/>
      </w:r>
    </w:p>
    <w:p w:rsidR="003D214A" w:rsidRDefault="003D214A">
      <w:pPr>
        <w:rPr>
          <w:rFonts w:asciiTheme="majorHAnsi" w:eastAsiaTheme="majorEastAsia" w:hAnsiTheme="majorHAnsi" w:cstheme="majorBidi"/>
          <w:color w:val="2E74B5" w:themeColor="accent1" w:themeShade="BF"/>
          <w:sz w:val="52"/>
          <w:szCs w:val="52"/>
        </w:rPr>
      </w:pPr>
      <w:r w:rsidRPr="003D214A">
        <w:rPr>
          <w:noProof/>
          <w:szCs w:val="52"/>
        </w:rPr>
        <w:lastRenderedPageBreak/>
        <w:drawing>
          <wp:anchor distT="0" distB="0" distL="114300" distR="114300" simplePos="0" relativeHeight="251756544" behindDoc="1" locked="0" layoutInCell="1" allowOverlap="1" wp14:anchorId="73C2EA01" wp14:editId="179830A9">
            <wp:simplePos x="0" y="0"/>
            <wp:positionH relativeFrom="column">
              <wp:posOffset>0</wp:posOffset>
            </wp:positionH>
            <wp:positionV relativeFrom="page">
              <wp:posOffset>1239808</wp:posOffset>
            </wp:positionV>
            <wp:extent cx="6858000" cy="8077200"/>
            <wp:effectExtent l="0" t="0" r="0" b="0"/>
            <wp:wrapTight wrapText="bothSides">
              <wp:wrapPolygon edited="0">
                <wp:start x="0" y="0"/>
                <wp:lineTo x="0" y="21549"/>
                <wp:lineTo x="21540" y="21549"/>
                <wp:lineTo x="21540" y="0"/>
                <wp:lineTo x="0" y="0"/>
              </wp:wrapPolygon>
            </wp:wrapTight>
            <wp:docPr id="228" name="Picture 228" descr="C:\Users\Eric\Documents\College Materials\F15\CMSC331\Webpag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Documents\College Materials\F15\CMSC331\Webpage_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077200"/>
                    </a:xfrm>
                    <a:prstGeom prst="rect">
                      <a:avLst/>
                    </a:prstGeom>
                    <a:noFill/>
                    <a:ln>
                      <a:noFill/>
                    </a:ln>
                  </pic:spPr>
                </pic:pic>
              </a:graphicData>
            </a:graphic>
          </wp:anchor>
        </w:drawing>
      </w:r>
      <w:r>
        <w:rPr>
          <w:szCs w:val="52"/>
        </w:rPr>
        <w:br w:type="page"/>
      </w:r>
    </w:p>
    <w:p w:rsidR="00D952A7" w:rsidRDefault="00EF589A" w:rsidP="00D379B8">
      <w:pPr>
        <w:pStyle w:val="Heading1"/>
        <w:jc w:val="center"/>
        <w:rPr>
          <w:szCs w:val="52"/>
        </w:rPr>
      </w:pPr>
      <w:r>
        <w:rPr>
          <w:szCs w:val="52"/>
        </w:rPr>
        <w:lastRenderedPageBreak/>
        <w:t>Updated Items</w:t>
      </w:r>
    </w:p>
    <w:p w:rsidR="00EF589A" w:rsidRDefault="00EF589A" w:rsidP="00EF589A">
      <w:pPr>
        <w:jc w:val="both"/>
      </w:pPr>
    </w:p>
    <w:p w:rsidR="006F0FAE" w:rsidRDefault="006F0FAE" w:rsidP="006F0FAE">
      <w:pPr>
        <w:pStyle w:val="Heading2"/>
        <w:numPr>
          <w:ilvl w:val="0"/>
          <w:numId w:val="2"/>
        </w:numPr>
        <w:ind w:left="360"/>
      </w:pPr>
      <w:r>
        <w:t>Abbreviations for Major Names</w:t>
      </w:r>
    </w:p>
    <w:p w:rsidR="00EF589A" w:rsidRPr="00EF589A" w:rsidRDefault="00184737" w:rsidP="00EF589A">
      <w:pPr>
        <w:jc w:val="both"/>
      </w:pPr>
      <w:r>
        <w:t>In order to save space in the database, t</w:t>
      </w:r>
      <w:r w:rsidR="00EF589A" w:rsidRPr="00EF589A">
        <w:t>he Proj2Appointments table was updated so that the Major column stored abbreviations for the majors instead of the full major names</w:t>
      </w:r>
      <w:r w:rsidR="00D379B8">
        <w:t xml:space="preserve"> (Figure 1)</w:t>
      </w:r>
      <w:r w:rsidR="00EF589A" w:rsidRPr="00EF589A">
        <w:t>.</w:t>
      </w:r>
    </w:p>
    <w:p w:rsidR="00EF589A" w:rsidRPr="00EF589A" w:rsidRDefault="00EF589A" w:rsidP="00EF589A"/>
    <w:p w:rsidR="00EF589A" w:rsidRDefault="00184737" w:rsidP="00EF589A">
      <w:pPr>
        <w:keepNext/>
        <w:jc w:val="center"/>
      </w:pPr>
      <w:r>
        <w:rPr>
          <w:noProof/>
        </w:rPr>
        <mc:AlternateContent>
          <mc:Choice Requires="wps">
            <w:drawing>
              <wp:anchor distT="0" distB="0" distL="114300" distR="114300" simplePos="0" relativeHeight="251661312" behindDoc="0" locked="0" layoutInCell="1" allowOverlap="1" wp14:anchorId="475781D6" wp14:editId="031CC1D7">
                <wp:simplePos x="0" y="0"/>
                <wp:positionH relativeFrom="column">
                  <wp:posOffset>3810000</wp:posOffset>
                </wp:positionH>
                <wp:positionV relativeFrom="paragraph">
                  <wp:posOffset>869315</wp:posOffset>
                </wp:positionV>
                <wp:extent cx="1196340" cy="1173480"/>
                <wp:effectExtent l="19050" t="19050" r="22860" b="26670"/>
                <wp:wrapNone/>
                <wp:docPr id="6" name="Rectangle 6"/>
                <wp:cNvGraphicFramePr/>
                <a:graphic xmlns:a="http://schemas.openxmlformats.org/drawingml/2006/main">
                  <a:graphicData uri="http://schemas.microsoft.com/office/word/2010/wordprocessingShape">
                    <wps:wsp>
                      <wps:cNvSpPr/>
                      <wps:spPr>
                        <a:xfrm>
                          <a:off x="0" y="0"/>
                          <a:ext cx="1196340" cy="117348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8665F" id="Rectangle 6" o:spid="_x0000_s1026" style="position:absolute;margin-left:300pt;margin-top:68.45pt;width:94.2pt;height:9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" filled="f" strokecolor="red" strokeweight="2.5pt"/>
            </w:pict>
          </mc:Fallback>
        </mc:AlternateContent>
      </w:r>
      <w:r w:rsidR="00EF589A">
        <w:rPr>
          <w:noProof/>
        </w:rPr>
        <w:drawing>
          <wp:inline distT="0" distB="0" distL="0" distR="0" wp14:anchorId="01451972" wp14:editId="52EDD0B4">
            <wp:extent cx="5669280" cy="1960020"/>
            <wp:effectExtent l="57150" t="76200" r="19812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3800" cy="1965040"/>
                    </a:xfrm>
                    <a:prstGeom prst="rect">
                      <a:avLst/>
                    </a:prstGeom>
                    <a:ln w="15875">
                      <a:noFill/>
                    </a:ln>
                    <a:effectLst>
                      <a:outerShdw blurRad="127000" dist="76200" dir="2700000" algn="tl" rotWithShape="0">
                        <a:prstClr val="black">
                          <a:alpha val="40000"/>
                        </a:prstClr>
                      </a:outerShdw>
                      <a:softEdge rad="0"/>
                    </a:effectLst>
                  </pic:spPr>
                </pic:pic>
              </a:graphicData>
            </a:graphic>
          </wp:inline>
        </w:drawing>
      </w:r>
    </w:p>
    <w:p w:rsidR="00EF589A" w:rsidRDefault="00EF589A" w:rsidP="00EF589A">
      <w:pPr>
        <w:pStyle w:val="Caption"/>
        <w:jc w:val="center"/>
      </w:pPr>
      <w:r>
        <w:t xml:space="preserve">Figure </w:t>
      </w:r>
      <w:fldSimple w:instr=" SEQ Figure \* ARABIC ">
        <w:r w:rsidR="00907B62">
          <w:rPr>
            <w:noProof/>
          </w:rPr>
          <w:t>1</w:t>
        </w:r>
      </w:fldSimple>
      <w:r>
        <w:t xml:space="preserve">: Proj2Appointments </w:t>
      </w:r>
      <w:r w:rsidR="008464A8">
        <w:t>t</w:t>
      </w:r>
      <w:r>
        <w:t>able</w:t>
      </w:r>
    </w:p>
    <w:p w:rsidR="00D379B8" w:rsidRDefault="00D379B8" w:rsidP="00EF589A"/>
    <w:p w:rsidR="000545E3" w:rsidRDefault="00EF589A" w:rsidP="00EF589A">
      <w:r>
        <w:t xml:space="preserve">However, all pages on the website that display the major will still display the full name, as shown </w:t>
      </w:r>
      <w:r w:rsidR="00D379B8">
        <w:t>in figures 2 and 3.</w:t>
      </w:r>
    </w:p>
    <w:p w:rsidR="00EF589A" w:rsidRDefault="00EF589A" w:rsidP="000545E3">
      <w:pPr>
        <w:jc w:val="center"/>
      </w:pPr>
    </w:p>
    <w:p w:rsidR="00907B62" w:rsidRDefault="00907B62" w:rsidP="000545E3">
      <w:pPr>
        <w:keepNext/>
        <w:jc w:val="center"/>
      </w:pPr>
      <w:r>
        <w:rPr>
          <w:noProof/>
        </w:rPr>
        <mc:AlternateContent>
          <mc:Choice Requires="wps">
            <w:drawing>
              <wp:anchor distT="45720" distB="45720" distL="114300" distR="114300" simplePos="0" relativeHeight="251666432" behindDoc="0" locked="0" layoutInCell="1" allowOverlap="1" wp14:anchorId="75960CF1" wp14:editId="187B6740">
                <wp:simplePos x="0" y="0"/>
                <wp:positionH relativeFrom="margin">
                  <wp:align>center</wp:align>
                </wp:positionH>
                <wp:positionV relativeFrom="paragraph">
                  <wp:posOffset>1169035</wp:posOffset>
                </wp:positionV>
                <wp:extent cx="236093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07B62" w:rsidRPr="000545E3" w:rsidRDefault="00907B62" w:rsidP="00907B62">
                            <w:pPr>
                              <w:jc w:val="center"/>
                              <w:rPr>
                                <w:i/>
                                <w:color w:val="44546A" w:themeColor="text2"/>
                                <w:sz w:val="18"/>
                                <w:szCs w:val="18"/>
                                <w14:textOutline w14:w="9525" w14:cap="rnd" w14:cmpd="sng" w14:algn="ctr">
                                  <w14:noFill/>
                                  <w14:prstDash w14:val="solid"/>
                                  <w14:bevel/>
                                </w14:textOutline>
                              </w:rPr>
                            </w:pPr>
                            <w:r w:rsidRPr="000545E3">
                              <w:rPr>
                                <w:i/>
                                <w:color w:val="44546A" w:themeColor="text2"/>
                                <w:sz w:val="18"/>
                                <w:szCs w:val="18"/>
                                <w14:textOutline w14:w="9525" w14:cap="rnd" w14:cmpd="sng" w14:algn="ctr">
                                  <w14:noFill/>
                                  <w14:prstDash w14:val="solid"/>
                                  <w14:bevel/>
                                </w14:textOutline>
                              </w:rPr>
                              <w:t>Figure 2: 11StudSearchResult.php</w:t>
                            </w:r>
                            <w:r>
                              <w:rPr>
                                <w:i/>
                                <w:color w:val="44546A" w:themeColor="text2"/>
                                <w:sz w:val="18"/>
                                <w:szCs w:val="18"/>
                                <w14:textOutline w14:w="9525" w14:cap="rnd" w14:cmpd="sng" w14:algn="ctr">
                                  <w14:noFill/>
                                  <w14:prstDash w14:val="solid"/>
                                  <w14:bevel/>
                                </w14:textOutline>
                              </w:rPr>
                              <w:t xml:space="preserve"> code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960CF1" id="_x0000_t202" coordsize="21600,21600" o:spt="202" path="m,l,21600r21600,l21600,xe">
                <v:stroke joinstyle="miter"/>
                <v:path gradientshapeok="t" o:connecttype="rect"/>
              </v:shapetype>
              <v:shape id="Text Box 2" o:spid="_x0000_s1026" type="#_x0000_t202" style="position:absolute;left:0;text-align:left;margin-left:0;margin-top:92.05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" filled="f" stroked="f">
                <v:textbox style="mso-fit-shape-to-text:t">
                  <w:txbxContent>
                    <w:p w:rsidR="00907B62" w:rsidRPr="000545E3" w:rsidRDefault="00907B62" w:rsidP="00907B62">
                      <w:pPr>
                        <w:jc w:val="center"/>
                        <w:rPr>
                          <w:i/>
                          <w:color w:val="44546A" w:themeColor="text2"/>
                          <w:sz w:val="18"/>
                          <w:szCs w:val="18"/>
                          <w14:textOutline w14:w="9525" w14:cap="rnd" w14:cmpd="sng" w14:algn="ctr">
                            <w14:noFill/>
                            <w14:prstDash w14:val="solid"/>
                            <w14:bevel/>
                          </w14:textOutline>
                        </w:rPr>
                      </w:pPr>
                      <w:r w:rsidRPr="000545E3">
                        <w:rPr>
                          <w:i/>
                          <w:color w:val="44546A" w:themeColor="text2"/>
                          <w:sz w:val="18"/>
                          <w:szCs w:val="18"/>
                          <w14:textOutline w14:w="9525" w14:cap="rnd" w14:cmpd="sng" w14:algn="ctr">
                            <w14:noFill/>
                            <w14:prstDash w14:val="solid"/>
                            <w14:bevel/>
                          </w14:textOutline>
                        </w:rPr>
                        <w:t>Figure 2: 11StudSearchResult.php</w:t>
                      </w:r>
                      <w:r>
                        <w:rPr>
                          <w:i/>
                          <w:color w:val="44546A" w:themeColor="text2"/>
                          <w:sz w:val="18"/>
                          <w:szCs w:val="18"/>
                          <w14:textOutline w14:w="9525" w14:cap="rnd" w14:cmpd="sng" w14:algn="ctr">
                            <w14:noFill/>
                            <w14:prstDash w14:val="solid"/>
                            <w14:bevel/>
                          </w14:textOutline>
                        </w:rPr>
                        <w:t xml:space="preserve"> code</w:t>
                      </w:r>
                    </w:p>
                  </w:txbxContent>
                </v:textbox>
                <w10:wrap anchorx="margin"/>
              </v:shape>
            </w:pict>
          </mc:Fallback>
        </mc:AlternateContent>
      </w:r>
      <w:r>
        <w:rPr>
          <w:noProof/>
        </w:rPr>
        <w:drawing>
          <wp:inline distT="0" distB="0" distL="0" distR="0" wp14:anchorId="7077032B" wp14:editId="20C17532">
            <wp:extent cx="4533900" cy="1011760"/>
            <wp:effectExtent l="57150" t="76200" r="190500" b="1885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931" cy="1013998"/>
                    </a:xfrm>
                    <a:prstGeom prst="rect">
                      <a:avLst/>
                    </a:prstGeom>
                    <a:effectLst>
                      <a:outerShdw blurRad="127000" dist="76200" dir="2700000" algn="tl" rotWithShape="0">
                        <a:prstClr val="black">
                          <a:alpha val="40000"/>
                        </a:prstClr>
                      </a:outerShdw>
                    </a:effectLst>
                  </pic:spPr>
                </pic:pic>
              </a:graphicData>
            </a:graphic>
          </wp:inline>
        </w:drawing>
      </w:r>
    </w:p>
    <w:p w:rsidR="00907B62" w:rsidRDefault="00907B62" w:rsidP="000545E3">
      <w:pPr>
        <w:keepNext/>
        <w:jc w:val="center"/>
      </w:pPr>
    </w:p>
    <w:p w:rsidR="00907B62" w:rsidRDefault="00907B62" w:rsidP="000545E3">
      <w:pPr>
        <w:keepNext/>
        <w:jc w:val="center"/>
      </w:pPr>
      <w:r>
        <w:rPr>
          <w:noProof/>
        </w:rPr>
        <w:drawing>
          <wp:inline distT="0" distB="0" distL="0" distR="0" wp14:anchorId="466F77D7" wp14:editId="3D553BC9">
            <wp:extent cx="3270250" cy="1729740"/>
            <wp:effectExtent l="57150" t="76200" r="196850"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330" t="7429" r="12081" b="25323"/>
                    <a:stretch/>
                  </pic:blipFill>
                  <pic:spPr bwMode="auto">
                    <a:xfrm>
                      <a:off x="0" y="0"/>
                      <a:ext cx="3270250" cy="1729740"/>
                    </a:xfrm>
                    <a:prstGeom prst="rect">
                      <a:avLst/>
                    </a:prstGeom>
                    <a:ln>
                      <a:noFill/>
                    </a:ln>
                    <a:effectLst>
                      <a:glow>
                        <a:srgbClr val="5B9BD5">
                          <a:alpha val="40000"/>
                        </a:srgbClr>
                      </a:glow>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07B62" w:rsidRDefault="00907B62">
      <w:r>
        <w:rPr>
          <w:noProof/>
        </w:rPr>
        <mc:AlternateContent>
          <mc:Choice Requires="wps">
            <w:drawing>
              <wp:anchor distT="45720" distB="45720" distL="114300" distR="114300" simplePos="0" relativeHeight="251664384" behindDoc="0" locked="0" layoutInCell="1" allowOverlap="1" wp14:anchorId="4C58CE1C" wp14:editId="05E7DA13">
                <wp:simplePos x="0" y="0"/>
                <wp:positionH relativeFrom="margin">
                  <wp:align>center</wp:align>
                </wp:positionH>
                <wp:positionV relativeFrom="paragraph">
                  <wp:posOffset>12700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545E3" w:rsidRPr="000545E3" w:rsidRDefault="000545E3" w:rsidP="000545E3">
                            <w:pPr>
                              <w:jc w:val="center"/>
                              <w:rPr>
                                <w:i/>
                                <w:color w:val="44546A" w:themeColor="text2"/>
                                <w:sz w:val="18"/>
                                <w:szCs w:val="18"/>
                                <w14:textOutline w14:w="9525" w14:cap="rnd" w14:cmpd="sng" w14:algn="ctr">
                                  <w14:noFill/>
                                  <w14:prstDash w14:val="solid"/>
                                  <w14:bevel/>
                                </w14:textOutline>
                              </w:rPr>
                            </w:pPr>
                            <w:r w:rsidRPr="000545E3">
                              <w:rPr>
                                <w:i/>
                                <w:color w:val="44546A" w:themeColor="text2"/>
                                <w:sz w:val="18"/>
                                <w:szCs w:val="18"/>
                                <w14:textOutline w14:w="9525" w14:cap="rnd" w14:cmpd="sng" w14:algn="ctr">
                                  <w14:noFill/>
                                  <w14:prstDash w14:val="solid"/>
                                  <w14:bevel/>
                                </w14:textOutline>
                              </w:rPr>
                              <w:t xml:space="preserve">Figure </w:t>
                            </w:r>
                            <w:r w:rsidR="00907B62">
                              <w:rPr>
                                <w:i/>
                                <w:color w:val="44546A" w:themeColor="text2"/>
                                <w:sz w:val="18"/>
                                <w:szCs w:val="18"/>
                                <w14:textOutline w14:w="9525" w14:cap="rnd" w14:cmpd="sng" w14:algn="ctr">
                                  <w14:noFill/>
                                  <w14:prstDash w14:val="solid"/>
                                  <w14:bevel/>
                                </w14:textOutline>
                              </w:rPr>
                              <w:t>3</w:t>
                            </w:r>
                            <w:r w:rsidRPr="000545E3">
                              <w:rPr>
                                <w:i/>
                                <w:color w:val="44546A" w:themeColor="text2"/>
                                <w:sz w:val="18"/>
                                <w:szCs w:val="18"/>
                                <w14:textOutline w14:w="9525" w14:cap="rnd" w14:cmpd="sng" w14:algn="ctr">
                                  <w14:noFill/>
                                  <w14:prstDash w14:val="solid"/>
                                  <w14:bevel/>
                                </w14:textOutline>
                              </w:rPr>
                              <w:t>: 11S</w:t>
                            </w:r>
                            <w:r w:rsidR="00A1534D">
                              <w:rPr>
                                <w:i/>
                                <w:color w:val="44546A" w:themeColor="text2"/>
                                <w:sz w:val="18"/>
                                <w:szCs w:val="18"/>
                                <w14:textOutline w14:w="9525" w14:cap="rnd" w14:cmpd="sng" w14:algn="ctr">
                                  <w14:noFill/>
                                  <w14:prstDash w14:val="solid"/>
                                  <w14:bevel/>
                                </w14:textOutline>
                              </w:rPr>
                              <w:t>tudSearchResult</w:t>
                            </w:r>
                            <w:r w:rsidRPr="000545E3">
                              <w:rPr>
                                <w:i/>
                                <w:color w:val="44546A" w:themeColor="text2"/>
                                <w:sz w:val="18"/>
                                <w:szCs w:val="18"/>
                                <w14:textOutline w14:w="9525" w14:cap="rnd" w14:cmpd="sng" w14:algn="ctr">
                                  <w14:noFill/>
                                  <w14:prstDash w14:val="solid"/>
                                  <w14:bevel/>
                                </w14:textOutline>
                              </w:rPr>
                              <w:t>.php</w:t>
                            </w:r>
                            <w:r w:rsidR="00907B62">
                              <w:rPr>
                                <w:i/>
                                <w:color w:val="44546A" w:themeColor="text2"/>
                                <w:sz w:val="18"/>
                                <w:szCs w:val="18"/>
                                <w14:textOutline w14:w="9525" w14:cap="rnd" w14:cmpd="sng" w14:algn="ctr">
                                  <w14:noFill/>
                                  <w14:prstDash w14:val="solid"/>
                                  <w14:bevel/>
                                </w14:textOutline>
                              </w:rPr>
                              <w:t xml:space="preserve"> web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58CE1C" id="_x0000_s1027" type="#_x0000_t202" style="position:absolute;margin-left:0;margin-top:1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" filled="f" stroked="f">
                <v:textbox style="mso-fit-shape-to-text:t">
                  <w:txbxContent>
                    <w:p w:rsidR="000545E3" w:rsidRPr="000545E3" w:rsidRDefault="000545E3" w:rsidP="000545E3">
                      <w:pPr>
                        <w:jc w:val="center"/>
                        <w:rPr>
                          <w:i/>
                          <w:color w:val="44546A" w:themeColor="text2"/>
                          <w:sz w:val="18"/>
                          <w:szCs w:val="18"/>
                          <w14:textOutline w14:w="9525" w14:cap="rnd" w14:cmpd="sng" w14:algn="ctr">
                            <w14:noFill/>
                            <w14:prstDash w14:val="solid"/>
                            <w14:bevel/>
                          </w14:textOutline>
                        </w:rPr>
                      </w:pPr>
                      <w:r w:rsidRPr="000545E3">
                        <w:rPr>
                          <w:i/>
                          <w:color w:val="44546A" w:themeColor="text2"/>
                          <w:sz w:val="18"/>
                          <w:szCs w:val="18"/>
                          <w14:textOutline w14:w="9525" w14:cap="rnd" w14:cmpd="sng" w14:algn="ctr">
                            <w14:noFill/>
                            <w14:prstDash w14:val="solid"/>
                            <w14:bevel/>
                          </w14:textOutline>
                        </w:rPr>
                        <w:t xml:space="preserve">Figure </w:t>
                      </w:r>
                      <w:r w:rsidR="00907B62">
                        <w:rPr>
                          <w:i/>
                          <w:color w:val="44546A" w:themeColor="text2"/>
                          <w:sz w:val="18"/>
                          <w:szCs w:val="18"/>
                          <w14:textOutline w14:w="9525" w14:cap="rnd" w14:cmpd="sng" w14:algn="ctr">
                            <w14:noFill/>
                            <w14:prstDash w14:val="solid"/>
                            <w14:bevel/>
                          </w14:textOutline>
                        </w:rPr>
                        <w:t>3</w:t>
                      </w:r>
                      <w:r w:rsidRPr="000545E3">
                        <w:rPr>
                          <w:i/>
                          <w:color w:val="44546A" w:themeColor="text2"/>
                          <w:sz w:val="18"/>
                          <w:szCs w:val="18"/>
                          <w14:textOutline w14:w="9525" w14:cap="rnd" w14:cmpd="sng" w14:algn="ctr">
                            <w14:noFill/>
                            <w14:prstDash w14:val="solid"/>
                            <w14:bevel/>
                          </w14:textOutline>
                        </w:rPr>
                        <w:t>: 11S</w:t>
                      </w:r>
                      <w:r w:rsidR="00A1534D">
                        <w:rPr>
                          <w:i/>
                          <w:color w:val="44546A" w:themeColor="text2"/>
                          <w:sz w:val="18"/>
                          <w:szCs w:val="18"/>
                          <w14:textOutline w14:w="9525" w14:cap="rnd" w14:cmpd="sng" w14:algn="ctr">
                            <w14:noFill/>
                            <w14:prstDash w14:val="solid"/>
                            <w14:bevel/>
                          </w14:textOutline>
                        </w:rPr>
                        <w:t>tudSearchResult</w:t>
                      </w:r>
                      <w:r w:rsidRPr="000545E3">
                        <w:rPr>
                          <w:i/>
                          <w:color w:val="44546A" w:themeColor="text2"/>
                          <w:sz w:val="18"/>
                          <w:szCs w:val="18"/>
                          <w14:textOutline w14:w="9525" w14:cap="rnd" w14:cmpd="sng" w14:algn="ctr">
                            <w14:noFill/>
                            <w14:prstDash w14:val="solid"/>
                            <w14:bevel/>
                          </w14:textOutline>
                        </w:rPr>
                        <w:t>.php</w:t>
                      </w:r>
                      <w:r w:rsidR="00907B62">
                        <w:rPr>
                          <w:i/>
                          <w:color w:val="44546A" w:themeColor="text2"/>
                          <w:sz w:val="18"/>
                          <w:szCs w:val="18"/>
                          <w14:textOutline w14:w="9525" w14:cap="rnd" w14:cmpd="sng" w14:algn="ctr">
                            <w14:noFill/>
                            <w14:prstDash w14:val="solid"/>
                            <w14:bevel/>
                          </w14:textOutline>
                        </w:rPr>
                        <w:t xml:space="preserve"> web page</w:t>
                      </w:r>
                    </w:p>
                  </w:txbxContent>
                </v:textbox>
                <w10:wrap anchorx="margin"/>
              </v:shape>
            </w:pict>
          </mc:Fallback>
        </mc:AlternateContent>
      </w:r>
      <w:r>
        <w:br w:type="page"/>
      </w:r>
    </w:p>
    <w:p w:rsidR="00907B62" w:rsidRDefault="00907B62" w:rsidP="006F0FAE">
      <w:pPr>
        <w:keepNext/>
      </w:pPr>
    </w:p>
    <w:p w:rsidR="006F0FAE" w:rsidRDefault="006F0FAE" w:rsidP="006F0FAE">
      <w:pPr>
        <w:pStyle w:val="Heading2"/>
        <w:numPr>
          <w:ilvl w:val="0"/>
          <w:numId w:val="2"/>
        </w:numPr>
        <w:ind w:left="360"/>
      </w:pPr>
      <w:r>
        <w:rPr>
          <w:noProof/>
        </w:rPr>
        <mc:AlternateContent>
          <mc:Choice Requires="wps">
            <w:drawing>
              <wp:anchor distT="0" distB="0" distL="114300" distR="114300" simplePos="0" relativeHeight="251669504" behindDoc="0" locked="0" layoutInCell="1" allowOverlap="1" wp14:anchorId="68DDF8D7" wp14:editId="26A03975">
                <wp:simplePos x="0" y="0"/>
                <wp:positionH relativeFrom="column">
                  <wp:posOffset>6370320</wp:posOffset>
                </wp:positionH>
                <wp:positionV relativeFrom="paragraph">
                  <wp:posOffset>227330</wp:posOffset>
                </wp:positionV>
                <wp:extent cx="381000" cy="875665"/>
                <wp:effectExtent l="19050" t="19050" r="19050" b="19685"/>
                <wp:wrapNone/>
                <wp:docPr id="5" name="Rectangle 5"/>
                <wp:cNvGraphicFramePr/>
                <a:graphic xmlns:a="http://schemas.openxmlformats.org/drawingml/2006/main">
                  <a:graphicData uri="http://schemas.microsoft.com/office/word/2010/wordprocessingShape">
                    <wps:wsp>
                      <wps:cNvSpPr/>
                      <wps:spPr>
                        <a:xfrm>
                          <a:off x="0" y="0"/>
                          <a:ext cx="381000" cy="87566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FA4B" id="Rectangle 5" o:spid="_x0000_s1026" style="position:absolute;margin-left:501.6pt;margin-top:17.9pt;width:30pt;height:6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" filled="f" strokecolor="red" strokeweight="2.5pt"/>
            </w:pict>
          </mc:Fallback>
        </mc:AlternateContent>
      </w:r>
      <w:r>
        <w:t>Advisor’s Office Location</w:t>
      </w:r>
    </w:p>
    <w:p w:rsidR="006F0FAE" w:rsidRDefault="006F0FAE" w:rsidP="00D20597">
      <w:pPr>
        <w:keepNext/>
        <w:jc w:val="both"/>
      </w:pPr>
      <w:r>
        <w:rPr>
          <w:noProof/>
        </w:rPr>
        <w:drawing>
          <wp:anchor distT="0" distB="0" distL="114300" distR="114300" simplePos="0" relativeHeight="251668480" behindDoc="1" locked="0" layoutInCell="1" allowOverlap="1" wp14:anchorId="23EB6FD8" wp14:editId="1A2E7116">
            <wp:simplePos x="0" y="0"/>
            <wp:positionH relativeFrom="column">
              <wp:posOffset>2895600</wp:posOffset>
            </wp:positionH>
            <wp:positionV relativeFrom="page">
              <wp:posOffset>1395095</wp:posOffset>
            </wp:positionV>
            <wp:extent cx="3863340" cy="822325"/>
            <wp:effectExtent l="57150" t="76200" r="194310" b="187325"/>
            <wp:wrapTight wrapText="bothSides">
              <wp:wrapPolygon edited="0">
                <wp:start x="320" y="-2002"/>
                <wp:lineTo x="-320" y="-1001"/>
                <wp:lineTo x="-320" y="22517"/>
                <wp:lineTo x="213" y="25019"/>
                <wp:lineTo x="320" y="26020"/>
                <wp:lineTo x="21941" y="26020"/>
                <wp:lineTo x="22047" y="25019"/>
                <wp:lineTo x="22473" y="23018"/>
                <wp:lineTo x="22580" y="7005"/>
                <wp:lineTo x="22047" y="0"/>
                <wp:lineTo x="21941" y="-2002"/>
                <wp:lineTo x="320" y="-200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3340" cy="822325"/>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4718F920" wp14:editId="241A2B8D">
                <wp:simplePos x="0" y="0"/>
                <wp:positionH relativeFrom="column">
                  <wp:posOffset>571500</wp:posOffset>
                </wp:positionH>
                <wp:positionV relativeFrom="paragraph">
                  <wp:posOffset>3517265</wp:posOffset>
                </wp:positionV>
                <wp:extent cx="2377440" cy="24003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1C2342" w:rsidRPr="00D20597" w:rsidRDefault="001C2342" w:rsidP="00D20597">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5: 04StudViewApp.php code</w:t>
                            </w:r>
                          </w:p>
                        </w:txbxContent>
                      </wps:txbx>
                      <wps:bodyPr rot="0" vert="horz" wrap="square" lIns="91440" tIns="45720" rIns="91440" bIns="45720" anchor="t" anchorCtr="0">
                        <a:spAutoFit/>
                      </wps:bodyPr>
                    </wps:wsp>
                  </a:graphicData>
                </a:graphic>
              </wp:anchor>
            </w:drawing>
          </mc:Choice>
          <mc:Fallback>
            <w:pict>
              <v:shape w14:anchorId="4718F920" id="_x0000_s1028" type="#_x0000_t202" style="position:absolute;left:0;text-align:left;margin-left:45pt;margin-top:276.95pt;width:187.2pt;height:18.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" filled="f" stroked="f">
                <v:textbox style="mso-fit-shape-to-text:t">
                  <w:txbxContent>
                    <w:p w:rsidR="001C2342" w:rsidRPr="00D20597" w:rsidRDefault="001C2342" w:rsidP="00D20597">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5: 04StudViewApp.php code</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0C203A98" wp14:editId="4B747F5B">
                <wp:simplePos x="0" y="0"/>
                <wp:positionH relativeFrom="column">
                  <wp:posOffset>3657600</wp:posOffset>
                </wp:positionH>
                <wp:positionV relativeFrom="paragraph">
                  <wp:posOffset>1145540</wp:posOffset>
                </wp:positionV>
                <wp:extent cx="305562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404620"/>
                        </a:xfrm>
                        <a:prstGeom prst="rect">
                          <a:avLst/>
                        </a:prstGeom>
                        <a:noFill/>
                        <a:ln w="9525">
                          <a:noFill/>
                          <a:miter lim="800000"/>
                          <a:headEnd/>
                          <a:tailEnd/>
                        </a:ln>
                      </wps:spPr>
                      <wps:txbx>
                        <w:txbxContent>
                          <w:p w:rsidR="006F0FAE" w:rsidRDefault="006F0FAE" w:rsidP="006F0FAE">
                            <w:pPr>
                              <w:jc w:val="both"/>
                            </w:pPr>
                            <w:r>
                              <w:t>On the Administrator side, a field was added to the Create New Advisor page to enter the new advisor’s office location (Figures 7 and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03A98" id="_x0000_s1029" type="#_x0000_t202" style="position:absolute;left:0;text-align:left;margin-left:4in;margin-top:90.2pt;width:240.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" filled="f" stroked="f">
                <v:textbox style="mso-fit-shape-to-text:t">
                  <w:txbxContent>
                    <w:p w:rsidR="006F0FAE" w:rsidRDefault="006F0FAE" w:rsidP="006F0FAE">
                      <w:pPr>
                        <w:jc w:val="both"/>
                      </w:pPr>
                      <w:r>
                        <w:t>On the Administrator side, a field was added to the Create New Advisor page to enter the new advisor’s office location (Figures 7 and 8).</w:t>
                      </w:r>
                    </w:p>
                  </w:txbxContent>
                </v:textbox>
                <w10:wrap type="square"/>
              </v:shape>
            </w:pict>
          </mc:Fallback>
        </mc:AlternateContent>
      </w:r>
      <w:r>
        <w:rPr>
          <w:noProof/>
        </w:rPr>
        <w:drawing>
          <wp:anchor distT="0" distB="0" distL="114300" distR="114300" simplePos="0" relativeHeight="251673600" behindDoc="1" locked="0" layoutInCell="1" allowOverlap="1" wp14:anchorId="1DD7B356" wp14:editId="7707AF19">
            <wp:simplePos x="0" y="0"/>
            <wp:positionH relativeFrom="column">
              <wp:posOffset>-60960</wp:posOffset>
            </wp:positionH>
            <wp:positionV relativeFrom="paragraph">
              <wp:posOffset>1134110</wp:posOffset>
            </wp:positionV>
            <wp:extent cx="3390900" cy="2336800"/>
            <wp:effectExtent l="57150" t="76200" r="190500" b="1968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0900" cy="2336800"/>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7CD54F82" wp14:editId="1E583121">
                <wp:simplePos x="0" y="0"/>
                <wp:positionH relativeFrom="column">
                  <wp:posOffset>3657600</wp:posOffset>
                </wp:positionH>
                <wp:positionV relativeFrom="paragraph">
                  <wp:posOffset>862330</wp:posOffset>
                </wp:positionV>
                <wp:extent cx="2377440" cy="24003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D20597" w:rsidRPr="00D20597" w:rsidRDefault="00D20597" w:rsidP="00D20597">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4: Proj2Advisors table</w:t>
                            </w:r>
                          </w:p>
                        </w:txbxContent>
                      </wps:txbx>
                      <wps:bodyPr rot="0" vert="horz" wrap="square" lIns="91440" tIns="45720" rIns="91440" bIns="45720" anchor="t" anchorCtr="0">
                        <a:spAutoFit/>
                      </wps:bodyPr>
                    </wps:wsp>
                  </a:graphicData>
                </a:graphic>
              </wp:anchor>
            </w:drawing>
          </mc:Choice>
          <mc:Fallback>
            <w:pict>
              <v:shape w14:anchorId="7CD54F82" id="_x0000_s1030" type="#_x0000_t202" style="position:absolute;left:0;text-align:left;margin-left:4in;margin-top:67.9pt;width:187.2pt;height:18.9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" filled="f" stroked="f">
                <v:textbox style="mso-fit-shape-to-text:t">
                  <w:txbxContent>
                    <w:p w:rsidR="00D20597" w:rsidRPr="00D20597" w:rsidRDefault="00D20597" w:rsidP="00D20597">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4: Proj2Advisors table</w:t>
                      </w:r>
                    </w:p>
                  </w:txbxContent>
                </v:textbox>
                <w10:wrap type="square"/>
              </v:shape>
            </w:pict>
          </mc:Fallback>
        </mc:AlternateContent>
      </w:r>
      <w:r w:rsidR="00EF589A">
        <w:t>The Proj2</w:t>
      </w:r>
      <w:r w:rsidR="008464A8">
        <w:t>Advisors was updated with a column containing the location of each advisor’</w:t>
      </w:r>
      <w:r w:rsidR="00B933EC">
        <w:t>s office</w:t>
      </w:r>
      <w:r w:rsidR="001C2342">
        <w:t xml:space="preserve"> (Figure 4)</w:t>
      </w:r>
      <w:r w:rsidR="00B933EC">
        <w:t>.</w:t>
      </w:r>
      <w:r w:rsidR="00D20597" w:rsidRPr="00D20597">
        <w:rPr>
          <w:noProof/>
        </w:rPr>
        <w:t xml:space="preserve"> </w:t>
      </w:r>
      <w:r w:rsidR="00B933EC">
        <w:t xml:space="preserve"> </w:t>
      </w:r>
      <w:r w:rsidR="008464A8">
        <w:t>The location is now displayed when</w:t>
      </w:r>
      <w:r w:rsidR="001C2342">
        <w:t>ever</w:t>
      </w:r>
      <w:r w:rsidR="008464A8">
        <w:t xml:space="preserve"> a student views, schedules, or cancels an appointment</w:t>
      </w:r>
      <w:r w:rsidR="001C2342">
        <w:t xml:space="preserve"> (Figures 5 and 6)</w:t>
      </w:r>
      <w:r w:rsidR="00184737">
        <w:t>.</w:t>
      </w:r>
    </w:p>
    <w:p w:rsidR="00B933EC" w:rsidRDefault="006F0FAE" w:rsidP="00D20597">
      <w:pPr>
        <w:keepNext/>
        <w:jc w:val="both"/>
        <w:rPr>
          <w:rFonts w:asciiTheme="majorHAnsi" w:eastAsiaTheme="majorEastAsia" w:hAnsiTheme="majorHAnsi" w:cstheme="majorBidi"/>
          <w:color w:val="2E74B5" w:themeColor="accent1" w:themeShade="BF"/>
          <w:sz w:val="52"/>
          <w:szCs w:val="32"/>
        </w:rPr>
      </w:pPr>
      <w:r>
        <w:rPr>
          <w:noProof/>
        </w:rPr>
        <mc:AlternateContent>
          <mc:Choice Requires="wps">
            <w:drawing>
              <wp:anchor distT="0" distB="0" distL="114300" distR="114300" simplePos="0" relativeHeight="251681792" behindDoc="0" locked="0" layoutInCell="1" allowOverlap="1" wp14:anchorId="03DAFAC2" wp14:editId="02D2914A">
                <wp:simplePos x="0" y="0"/>
                <wp:positionH relativeFrom="column">
                  <wp:posOffset>4000500</wp:posOffset>
                </wp:positionH>
                <wp:positionV relativeFrom="paragraph">
                  <wp:posOffset>4130675</wp:posOffset>
                </wp:positionV>
                <wp:extent cx="2377440" cy="24003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D379B8" w:rsidRPr="00D20597" w:rsidRDefault="00D379B8" w:rsidP="00D379B8">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7: AdminCreateNewAdv.php code</w:t>
                            </w:r>
                          </w:p>
                        </w:txbxContent>
                      </wps:txbx>
                      <wps:bodyPr rot="0" vert="horz" wrap="square" lIns="91440" tIns="45720" rIns="91440" bIns="45720" anchor="t" anchorCtr="0">
                        <a:spAutoFit/>
                      </wps:bodyPr>
                    </wps:wsp>
                  </a:graphicData>
                </a:graphic>
              </wp:anchor>
            </w:drawing>
          </mc:Choice>
          <mc:Fallback>
            <w:pict>
              <v:shape w14:anchorId="03DAFAC2" id="_x0000_s1031" type="#_x0000_t202" style="position:absolute;left:0;text-align:left;margin-left:315pt;margin-top:325.25pt;width:187.2pt;height:18.9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" filled="f" stroked="f">
                <v:textbox style="mso-fit-shape-to-text:t">
                  <w:txbxContent>
                    <w:p w:rsidR="00D379B8" w:rsidRPr="00D20597" w:rsidRDefault="00D379B8" w:rsidP="00D379B8">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7: AdminCreateNewAdv.php code</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631C68D2" wp14:editId="53EE2F2F">
                <wp:simplePos x="0" y="0"/>
                <wp:positionH relativeFrom="column">
                  <wp:posOffset>449580</wp:posOffset>
                </wp:positionH>
                <wp:positionV relativeFrom="paragraph">
                  <wp:posOffset>4140835</wp:posOffset>
                </wp:positionV>
                <wp:extent cx="2377440" cy="24003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1C2342" w:rsidRPr="00D20597" w:rsidRDefault="001C2342" w:rsidP="001C23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6: 04StudViewApp.php web page</w:t>
                            </w:r>
                          </w:p>
                        </w:txbxContent>
                      </wps:txbx>
                      <wps:bodyPr rot="0" vert="horz" wrap="square" lIns="91440" tIns="45720" rIns="91440" bIns="45720" anchor="t" anchorCtr="0">
                        <a:spAutoFit/>
                      </wps:bodyPr>
                    </wps:wsp>
                  </a:graphicData>
                </a:graphic>
              </wp:anchor>
            </w:drawing>
          </mc:Choice>
          <mc:Fallback>
            <w:pict>
              <v:shape w14:anchorId="631C68D2" id="_x0000_s1032" type="#_x0000_t202" style="position:absolute;left:0;text-align:left;margin-left:35.4pt;margin-top:326.05pt;width:187.2pt;height:18.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" filled="f" stroked="f">
                <v:textbox style="mso-fit-shape-to-text:t">
                  <w:txbxContent>
                    <w:p w:rsidR="001C2342" w:rsidRPr="00D20597" w:rsidRDefault="001C2342" w:rsidP="001C23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6: 04StudViewApp.php web page</w:t>
                      </w:r>
                    </w:p>
                  </w:txbxContent>
                </v:textbox>
                <w10:wrap type="square"/>
              </v:shape>
            </w:pict>
          </mc:Fallback>
        </mc:AlternateContent>
      </w:r>
      <w:r>
        <w:rPr>
          <w:noProof/>
        </w:rPr>
        <w:drawing>
          <wp:anchor distT="0" distB="0" distL="114300" distR="114300" simplePos="0" relativeHeight="251672576" behindDoc="1" locked="0" layoutInCell="1" allowOverlap="1" wp14:anchorId="73950852" wp14:editId="376D215C">
            <wp:simplePos x="0" y="0"/>
            <wp:positionH relativeFrom="column">
              <wp:posOffset>-22860</wp:posOffset>
            </wp:positionH>
            <wp:positionV relativeFrom="paragraph">
              <wp:posOffset>2907665</wp:posOffset>
            </wp:positionV>
            <wp:extent cx="3276600" cy="1198245"/>
            <wp:effectExtent l="57150" t="76200" r="190500" b="192405"/>
            <wp:wrapTight wrapText="bothSides">
              <wp:wrapPolygon edited="0">
                <wp:start x="377" y="-1374"/>
                <wp:lineTo x="-377" y="-687"/>
                <wp:lineTo x="-377" y="22321"/>
                <wp:lineTo x="377" y="24725"/>
                <wp:lineTo x="21977" y="24725"/>
                <wp:lineTo x="22102" y="24038"/>
                <wp:lineTo x="22730" y="21634"/>
                <wp:lineTo x="22730" y="4808"/>
                <wp:lineTo x="22102" y="0"/>
                <wp:lineTo x="21977" y="-1374"/>
                <wp:lineTo x="377" y="-137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946" t="32609" r="13946" b="2174"/>
                    <a:stretch/>
                  </pic:blipFill>
                  <pic:spPr bwMode="auto">
                    <a:xfrm>
                      <a:off x="0" y="0"/>
                      <a:ext cx="3276600" cy="1198245"/>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70A58BBA" wp14:editId="19EE5F73">
            <wp:simplePos x="0" y="0"/>
            <wp:positionH relativeFrom="column">
              <wp:posOffset>3733800</wp:posOffset>
            </wp:positionH>
            <wp:positionV relativeFrom="paragraph">
              <wp:posOffset>968375</wp:posOffset>
            </wp:positionV>
            <wp:extent cx="2945765" cy="3133725"/>
            <wp:effectExtent l="57150" t="76200" r="197485" b="200025"/>
            <wp:wrapTight wrapText="bothSides">
              <wp:wrapPolygon edited="0">
                <wp:start x="419" y="-525"/>
                <wp:lineTo x="-419" y="-263"/>
                <wp:lineTo x="-419" y="21928"/>
                <wp:lineTo x="419" y="22847"/>
                <wp:lineTo x="22070" y="22847"/>
                <wp:lineTo x="22908" y="20878"/>
                <wp:lineTo x="22908" y="1838"/>
                <wp:lineTo x="22210" y="0"/>
                <wp:lineTo x="22070" y="-525"/>
                <wp:lineTo x="419" y="-52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5765" cy="3133725"/>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68D0826F" wp14:editId="2228DD5A">
            <wp:simplePos x="0" y="0"/>
            <wp:positionH relativeFrom="column">
              <wp:posOffset>1482725</wp:posOffset>
            </wp:positionH>
            <wp:positionV relativeFrom="paragraph">
              <wp:posOffset>4462145</wp:posOffset>
            </wp:positionV>
            <wp:extent cx="4183380" cy="2567940"/>
            <wp:effectExtent l="57150" t="76200" r="198120" b="1943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3380" cy="2567940"/>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D212E">
        <w:rPr>
          <w:noProof/>
        </w:rPr>
        <mc:AlternateContent>
          <mc:Choice Requires="wps">
            <w:drawing>
              <wp:anchor distT="0" distB="0" distL="114300" distR="114300" simplePos="0" relativeHeight="251684864" behindDoc="0" locked="0" layoutInCell="1" allowOverlap="1" wp14:anchorId="14C0974C" wp14:editId="3B78EAAB">
                <wp:simplePos x="0" y="0"/>
                <wp:positionH relativeFrom="column">
                  <wp:posOffset>2430780</wp:posOffset>
                </wp:positionH>
                <wp:positionV relativeFrom="paragraph">
                  <wp:posOffset>7078980</wp:posOffset>
                </wp:positionV>
                <wp:extent cx="2377440" cy="24003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D379B8" w:rsidRPr="00D20597" w:rsidRDefault="00D379B8" w:rsidP="00D379B8">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8: AdminCreateNewAdv.php web page</w:t>
                            </w:r>
                          </w:p>
                        </w:txbxContent>
                      </wps:txbx>
                      <wps:bodyPr rot="0" vert="horz" wrap="square" lIns="91440" tIns="45720" rIns="91440" bIns="45720" anchor="t" anchorCtr="0">
                        <a:spAutoFit/>
                      </wps:bodyPr>
                    </wps:wsp>
                  </a:graphicData>
                </a:graphic>
              </wp:anchor>
            </w:drawing>
          </mc:Choice>
          <mc:Fallback>
            <w:pict>
              <v:shape w14:anchorId="14C0974C" id="_x0000_s1033" type="#_x0000_t202" style="position:absolute;left:0;text-align:left;margin-left:191.4pt;margin-top:557.4pt;width:187.2pt;height:18.9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" filled="f" stroked="f">
                <v:textbox style="mso-fit-shape-to-text:t">
                  <w:txbxContent>
                    <w:p w:rsidR="00D379B8" w:rsidRPr="00D20597" w:rsidRDefault="00D379B8" w:rsidP="00D379B8">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8: AdminCreateNewAdv.php web page</w:t>
                      </w:r>
                    </w:p>
                  </w:txbxContent>
                </v:textbox>
                <w10:wrap type="square"/>
              </v:shape>
            </w:pict>
          </mc:Fallback>
        </mc:AlternateContent>
      </w:r>
      <w:r w:rsidR="002D212E">
        <w:rPr>
          <w:noProof/>
        </w:rPr>
        <mc:AlternateContent>
          <mc:Choice Requires="wps">
            <w:drawing>
              <wp:anchor distT="0" distB="0" distL="114300" distR="114300" simplePos="0" relativeHeight="251686912" behindDoc="0" locked="0" layoutInCell="1" allowOverlap="1" wp14:anchorId="28CF7478" wp14:editId="39B3EAF9">
                <wp:simplePos x="0" y="0"/>
                <wp:positionH relativeFrom="column">
                  <wp:posOffset>2169459</wp:posOffset>
                </wp:positionH>
                <wp:positionV relativeFrom="paragraph">
                  <wp:posOffset>5831317</wp:posOffset>
                </wp:positionV>
                <wp:extent cx="1299882" cy="288477"/>
                <wp:effectExtent l="19050" t="19050" r="14605" b="16510"/>
                <wp:wrapNone/>
                <wp:docPr id="31" name="Rectangle 31"/>
                <wp:cNvGraphicFramePr/>
                <a:graphic xmlns:a="http://schemas.openxmlformats.org/drawingml/2006/main">
                  <a:graphicData uri="http://schemas.microsoft.com/office/word/2010/wordprocessingShape">
                    <wps:wsp>
                      <wps:cNvSpPr/>
                      <wps:spPr>
                        <a:xfrm>
                          <a:off x="0" y="0"/>
                          <a:ext cx="1299882" cy="288477"/>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D3DC" id="Rectangle 31" o:spid="_x0000_s1026" style="position:absolute;margin-left:170.8pt;margin-top:459.15pt;width:102.35pt;height:2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" filled="f" strokecolor="red" strokeweight="2.5pt"/>
            </w:pict>
          </mc:Fallback>
        </mc:AlternateContent>
      </w:r>
      <w:r w:rsidR="00B933EC">
        <w:br w:type="page"/>
      </w:r>
    </w:p>
    <w:p w:rsidR="00184737" w:rsidRDefault="00184737" w:rsidP="00184737">
      <w:pPr>
        <w:pStyle w:val="Heading1"/>
        <w:jc w:val="center"/>
      </w:pPr>
      <w:r>
        <w:lastRenderedPageBreak/>
        <w:t>Additional Items</w:t>
      </w:r>
    </w:p>
    <w:p w:rsidR="002D212E" w:rsidRPr="002D212E" w:rsidRDefault="002D212E" w:rsidP="002D212E"/>
    <w:p w:rsidR="00B933EC" w:rsidRPr="00B933EC" w:rsidRDefault="002D212E" w:rsidP="002D212E">
      <w:pPr>
        <w:pStyle w:val="Heading2"/>
        <w:numPr>
          <w:ilvl w:val="0"/>
          <w:numId w:val="1"/>
        </w:numPr>
        <w:ind w:left="360"/>
      </w:pPr>
      <w:r>
        <w:t>“Find Next Appointment” Button:</w:t>
      </w:r>
    </w:p>
    <w:p w:rsidR="00184737" w:rsidRDefault="006F0FAE" w:rsidP="00B933EC">
      <w:pPr>
        <w:jc w:val="both"/>
      </w:pPr>
      <w:r>
        <w:rPr>
          <w:noProof/>
        </w:rPr>
        <mc:AlternateContent>
          <mc:Choice Requires="wps">
            <w:drawing>
              <wp:anchor distT="0" distB="0" distL="114300" distR="114300" simplePos="0" relativeHeight="251688960" behindDoc="1" locked="0" layoutInCell="1" allowOverlap="1" wp14:anchorId="743024FA" wp14:editId="76078626">
                <wp:simplePos x="0" y="0"/>
                <wp:positionH relativeFrom="column">
                  <wp:posOffset>2278380</wp:posOffset>
                </wp:positionH>
                <wp:positionV relativeFrom="page">
                  <wp:posOffset>4206240</wp:posOffset>
                </wp:positionV>
                <wp:extent cx="2377440" cy="240030"/>
                <wp:effectExtent l="0" t="0" r="0" b="0"/>
                <wp:wrapTight wrapText="bothSides">
                  <wp:wrapPolygon edited="0">
                    <wp:start x="519" y="0"/>
                    <wp:lineTo x="519" y="18857"/>
                    <wp:lineTo x="20942" y="18857"/>
                    <wp:lineTo x="20942" y="0"/>
                    <wp:lineTo x="519" y="0"/>
                  </wp:wrapPolygon>
                </wp:wrapTight>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2D212E" w:rsidRPr="00D20597" w:rsidRDefault="002D212E" w:rsidP="002D212E">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9: 02StudHome.php web page</w:t>
                            </w:r>
                          </w:p>
                        </w:txbxContent>
                      </wps:txbx>
                      <wps:bodyPr rot="0" vert="horz" wrap="square" lIns="91440" tIns="45720" rIns="91440" bIns="45720" anchor="t" anchorCtr="0">
                        <a:spAutoFit/>
                      </wps:bodyPr>
                    </wps:wsp>
                  </a:graphicData>
                </a:graphic>
              </wp:anchor>
            </w:drawing>
          </mc:Choice>
          <mc:Fallback>
            <w:pict>
              <v:shape w14:anchorId="743024FA" id="_x0000_s1034" type="#_x0000_t202" style="position:absolute;left:0;text-align:left;margin-left:179.4pt;margin-top:331.2pt;width:187.2pt;height:18.9pt;z-index:-2516275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" filled="f" stroked="f">
                <v:textbox style="mso-fit-shape-to-text:t">
                  <w:txbxContent>
                    <w:p w:rsidR="002D212E" w:rsidRPr="00D20597" w:rsidRDefault="002D212E" w:rsidP="002D212E">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9: 02StudHome.php web page</w:t>
                      </w:r>
                    </w:p>
                  </w:txbxContent>
                </v:textbox>
                <w10:wrap type="tight" anchory="page"/>
              </v:shape>
            </w:pict>
          </mc:Fallback>
        </mc:AlternateContent>
      </w:r>
      <w:r w:rsidR="00AD7D5B">
        <w:rPr>
          <w:noProof/>
        </w:rPr>
        <w:drawing>
          <wp:anchor distT="0" distB="0" distL="114300" distR="114300" simplePos="0" relativeHeight="251689984" behindDoc="1" locked="0" layoutInCell="1" allowOverlap="1" wp14:anchorId="5F2F2E8C" wp14:editId="3019A1DA">
            <wp:simplePos x="0" y="0"/>
            <wp:positionH relativeFrom="column">
              <wp:posOffset>53340</wp:posOffset>
            </wp:positionH>
            <wp:positionV relativeFrom="paragraph">
              <wp:posOffset>420370</wp:posOffset>
            </wp:positionV>
            <wp:extent cx="6781800" cy="1967865"/>
            <wp:effectExtent l="57150" t="76200" r="190500" b="184785"/>
            <wp:wrapTight wrapText="bothSides">
              <wp:wrapPolygon edited="0">
                <wp:start x="182" y="-836"/>
                <wp:lineTo x="-182" y="-418"/>
                <wp:lineTo x="-182" y="21955"/>
                <wp:lineTo x="182" y="23001"/>
                <wp:lineTo x="182" y="23419"/>
                <wp:lineTo x="21782" y="23419"/>
                <wp:lineTo x="21782" y="23001"/>
                <wp:lineTo x="22146" y="19864"/>
                <wp:lineTo x="22146" y="2927"/>
                <wp:lineTo x="21843" y="0"/>
                <wp:lineTo x="21782" y="-836"/>
                <wp:lineTo x="182" y="-83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81800" cy="196786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933EC">
        <w:t>A “Find Next Appointment” feature was added to the Student side of the site. This feature appears on the home page when the student does not yet have a scheduled appointment</w:t>
      </w:r>
      <w:r w:rsidR="002D212E">
        <w:t xml:space="preserve"> (Figure 9)</w:t>
      </w:r>
      <w:r w:rsidR="00B933EC">
        <w:t xml:space="preserve">. </w:t>
      </w:r>
    </w:p>
    <w:p w:rsidR="00AD7D5B" w:rsidRDefault="00AD7D5B" w:rsidP="002D212E">
      <w:pPr>
        <w:jc w:val="both"/>
      </w:pPr>
    </w:p>
    <w:p w:rsidR="006F0FAE" w:rsidRDefault="006F0FAE" w:rsidP="00AD7D5B">
      <w:r>
        <w:rPr>
          <w:noProof/>
        </w:rPr>
        <mc:AlternateContent>
          <mc:Choice Requires="wps">
            <w:drawing>
              <wp:anchor distT="0" distB="0" distL="114300" distR="114300" simplePos="0" relativeHeight="251694080" behindDoc="0" locked="0" layoutInCell="1" allowOverlap="1" wp14:anchorId="7AD17AD6" wp14:editId="51625D80">
                <wp:simplePos x="0" y="0"/>
                <wp:positionH relativeFrom="column">
                  <wp:posOffset>3802380</wp:posOffset>
                </wp:positionH>
                <wp:positionV relativeFrom="paragraph">
                  <wp:posOffset>101600</wp:posOffset>
                </wp:positionV>
                <wp:extent cx="3101340" cy="2331720"/>
                <wp:effectExtent l="0" t="0" r="0" b="0"/>
                <wp:wrapNone/>
                <wp:docPr id="196" name="Text Box 196"/>
                <wp:cNvGraphicFramePr/>
                <a:graphic xmlns:a="http://schemas.openxmlformats.org/drawingml/2006/main">
                  <a:graphicData uri="http://schemas.microsoft.com/office/word/2010/wordprocessingShape">
                    <wps:wsp>
                      <wps:cNvSpPr txBox="1"/>
                      <wps:spPr bwMode="auto">
                        <a:xfrm>
                          <a:off x="0" y="0"/>
                          <a:ext cx="3101340" cy="2331720"/>
                        </a:xfrm>
                        <a:prstGeom prst="rect">
                          <a:avLst/>
                        </a:prstGeom>
                        <a:noFill/>
                        <a:ln w="6350">
                          <a:noFill/>
                        </a:ln>
                      </wps:spPr>
                      <wps:txbx>
                        <w:txbxContent>
                          <w:p w:rsidR="006F0FAE" w:rsidRDefault="006F0FAE" w:rsidP="00AD7D5B">
                            <w:pPr>
                              <w:jc w:val="both"/>
                            </w:pPr>
                            <w:r>
                              <w:t>It will first ask the student whether they would like to sign up for a group appointment or individual appointment. Then it will find the soonest open appointment of that type for the student’s major. Figure 10 shows the MySQL query that will get the next appointment.</w:t>
                            </w:r>
                          </w:p>
                          <w:p w:rsidR="00AD7D5B" w:rsidRDefault="00AD7D5B" w:rsidP="00AD7D5B">
                            <w:pPr>
                              <w:jc w:val="both"/>
                            </w:pPr>
                            <w:r>
                              <w:t>The function NOW() in the MySQL query will automatically fetch the current date and time in the correct format to compare with the values that are in the table. Sorting the table in ascending order by time will put the soonest appointment at the top of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7AD6" id="Text Box 196" o:spid="_x0000_s1035" type="#_x0000_t202" style="position:absolute;margin-left:299.4pt;margin-top:8pt;width:244.2pt;height:18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" filled="f" stroked="f" strokeweight=".5pt">
                <v:textbox>
                  <w:txbxContent>
                    <w:p w:rsidR="006F0FAE" w:rsidRDefault="006F0FAE" w:rsidP="00AD7D5B">
                      <w:pPr>
                        <w:jc w:val="both"/>
                      </w:pPr>
                      <w:r>
                        <w:t>It will first ask the student whether they would like to sign up for a group appointment or individual appointment. Then it will find the soonest open appointment of that type for the student’s major. Figure 10 shows the MySQL query that will get the next appointment.</w:t>
                      </w:r>
                    </w:p>
                    <w:p w:rsidR="00AD7D5B" w:rsidRDefault="00AD7D5B" w:rsidP="00AD7D5B">
                      <w:pPr>
                        <w:jc w:val="both"/>
                      </w:pPr>
                      <w:r>
                        <w:t>The function NOW() in the MySQL query will automatically fetch the current date and time in the correct format to compare with the values that are in the table. Sorting the table in ascending order by time will put the soonest appointment at the top of the list.</w:t>
                      </w:r>
                    </w:p>
                  </w:txbxContent>
                </v:textbox>
              </v:shape>
            </w:pict>
          </mc:Fallback>
        </mc:AlternateContent>
      </w:r>
      <w:r>
        <w:rPr>
          <w:noProof/>
        </w:rPr>
        <mc:AlternateContent>
          <mc:Choice Requires="wps">
            <w:drawing>
              <wp:anchor distT="0" distB="0" distL="114300" distR="114300" simplePos="0" relativeHeight="251693056" behindDoc="1" locked="0" layoutInCell="1" allowOverlap="1" wp14:anchorId="2C29D5F8" wp14:editId="5C0244B6">
                <wp:simplePos x="0" y="0"/>
                <wp:positionH relativeFrom="column">
                  <wp:posOffset>655320</wp:posOffset>
                </wp:positionH>
                <wp:positionV relativeFrom="page">
                  <wp:posOffset>8846820</wp:posOffset>
                </wp:positionV>
                <wp:extent cx="2377440" cy="240030"/>
                <wp:effectExtent l="0" t="0" r="0" b="0"/>
                <wp:wrapTight wrapText="bothSides">
                  <wp:wrapPolygon edited="0">
                    <wp:start x="519" y="0"/>
                    <wp:lineTo x="519" y="18857"/>
                    <wp:lineTo x="20942" y="18857"/>
                    <wp:lineTo x="20942" y="0"/>
                    <wp:lineTo x="519"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0030"/>
                        </a:xfrm>
                        <a:prstGeom prst="rect">
                          <a:avLst/>
                        </a:prstGeom>
                        <a:noFill/>
                        <a:ln w="9525">
                          <a:noFill/>
                          <a:miter lim="800000"/>
                          <a:headEnd/>
                          <a:tailEnd/>
                        </a:ln>
                      </wps:spPr>
                      <wps:txbx>
                        <w:txbxContent>
                          <w:p w:rsidR="00AD7D5B" w:rsidRPr="00D20597" w:rsidRDefault="00AD7D5B" w:rsidP="00AD7D5B">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10: 02StudHome.php web page</w:t>
                            </w:r>
                          </w:p>
                        </w:txbxContent>
                      </wps:txbx>
                      <wps:bodyPr rot="0" vert="horz" wrap="square" lIns="91440" tIns="45720" rIns="91440" bIns="45720" anchor="t" anchorCtr="0">
                        <a:spAutoFit/>
                      </wps:bodyPr>
                    </wps:wsp>
                  </a:graphicData>
                </a:graphic>
              </wp:anchor>
            </w:drawing>
          </mc:Choice>
          <mc:Fallback>
            <w:pict>
              <v:shape w14:anchorId="2C29D5F8" id="_x0000_s1036" type="#_x0000_t202" style="position:absolute;margin-left:51.6pt;margin-top:696.6pt;width:187.2pt;height:18.9pt;z-index:-251623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" filled="f" stroked="f">
                <v:textbox style="mso-fit-shape-to-text:t">
                  <w:txbxContent>
                    <w:p w:rsidR="00AD7D5B" w:rsidRPr="00D20597" w:rsidRDefault="00AD7D5B" w:rsidP="00AD7D5B">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10: 02StudHome.php web page</w:t>
                      </w:r>
                    </w:p>
                  </w:txbxContent>
                </v:textbox>
                <w10:wrap type="tight" anchory="page"/>
              </v:shape>
            </w:pict>
          </mc:Fallback>
        </mc:AlternateContent>
      </w:r>
      <w:r>
        <w:rPr>
          <w:noProof/>
        </w:rPr>
        <w:drawing>
          <wp:anchor distT="0" distB="0" distL="114300" distR="114300" simplePos="0" relativeHeight="251691008" behindDoc="1" locked="0" layoutInCell="1" allowOverlap="1" wp14:anchorId="175DE1FF" wp14:editId="07B3B098">
            <wp:simplePos x="0" y="0"/>
            <wp:positionH relativeFrom="column">
              <wp:posOffset>91440</wp:posOffset>
            </wp:positionH>
            <wp:positionV relativeFrom="paragraph">
              <wp:posOffset>103505</wp:posOffset>
            </wp:positionV>
            <wp:extent cx="3429000" cy="4194175"/>
            <wp:effectExtent l="57150" t="76200" r="190500" b="187325"/>
            <wp:wrapTight wrapText="bothSides">
              <wp:wrapPolygon edited="0">
                <wp:start x="360" y="-392"/>
                <wp:lineTo x="-360" y="-196"/>
                <wp:lineTo x="-360" y="21780"/>
                <wp:lineTo x="240" y="22270"/>
                <wp:lineTo x="360" y="22467"/>
                <wp:lineTo x="21960" y="22467"/>
                <wp:lineTo x="22080" y="22270"/>
                <wp:lineTo x="22560" y="21780"/>
                <wp:lineTo x="22680" y="1374"/>
                <wp:lineTo x="22080" y="0"/>
                <wp:lineTo x="21960" y="-392"/>
                <wp:lineTo x="360" y="-392"/>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29000" cy="419417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6F0FAE" w:rsidRPr="006F0FAE" w:rsidRDefault="006F0FAE" w:rsidP="006F0FAE"/>
    <w:p w:rsid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Pr="006F0FAE" w:rsidRDefault="006F0FAE" w:rsidP="006F0FAE"/>
    <w:p w:rsidR="006F0FAE" w:rsidRDefault="006F0FAE" w:rsidP="006F0FAE"/>
    <w:p w:rsidR="006F0FAE" w:rsidRDefault="006F0FAE" w:rsidP="006F0FAE">
      <w:pPr>
        <w:tabs>
          <w:tab w:val="left" w:pos="408"/>
          <w:tab w:val="left" w:pos="2004"/>
        </w:tabs>
      </w:pPr>
      <w:r>
        <w:tab/>
      </w:r>
    </w:p>
    <w:p w:rsidR="006F0FAE" w:rsidRDefault="006F0FAE" w:rsidP="006F0FAE">
      <w:pPr>
        <w:tabs>
          <w:tab w:val="left" w:pos="408"/>
          <w:tab w:val="left" w:pos="2004"/>
        </w:tabs>
      </w:pPr>
    </w:p>
    <w:p w:rsidR="006F0FAE" w:rsidRDefault="00533EC4" w:rsidP="006F0FAE">
      <w:pPr>
        <w:pStyle w:val="Heading2"/>
        <w:numPr>
          <w:ilvl w:val="0"/>
          <w:numId w:val="1"/>
        </w:numPr>
        <w:ind w:left="360"/>
      </w:pPr>
      <w:r>
        <w:rPr>
          <w:noProof/>
        </w:rPr>
        <mc:AlternateContent>
          <mc:Choice Requires="wps">
            <w:drawing>
              <wp:anchor distT="0" distB="0" distL="114300" distR="114300" simplePos="0" relativeHeight="251700224" behindDoc="1" locked="0" layoutInCell="1" allowOverlap="1" wp14:anchorId="11FA7F71" wp14:editId="51F7DBB4">
                <wp:simplePos x="0" y="0"/>
                <wp:positionH relativeFrom="column">
                  <wp:posOffset>38100</wp:posOffset>
                </wp:positionH>
                <wp:positionV relativeFrom="page">
                  <wp:posOffset>6240780</wp:posOffset>
                </wp:positionV>
                <wp:extent cx="3307080" cy="240030"/>
                <wp:effectExtent l="0" t="0" r="0" b="0"/>
                <wp:wrapTight wrapText="bothSides">
                  <wp:wrapPolygon edited="0">
                    <wp:start x="373" y="0"/>
                    <wp:lineTo x="373" y="18857"/>
                    <wp:lineTo x="21152" y="18857"/>
                    <wp:lineTo x="21152" y="0"/>
                    <wp:lineTo x="373" y="0"/>
                  </wp:wrapPolygon>
                </wp:wrapTight>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240030"/>
                        </a:xfrm>
                        <a:prstGeom prst="rect">
                          <a:avLst/>
                        </a:prstGeom>
                        <a:noFill/>
                        <a:ln w="9525">
                          <a:noFill/>
                          <a:miter lim="800000"/>
                          <a:headEnd/>
                          <a:tailEnd/>
                        </a:ln>
                      </wps:spPr>
                      <wps:txbx>
                        <w:txbxContent>
                          <w:p w:rsidR="00384B91" w:rsidRPr="00D20597" w:rsidRDefault="00384B91" w:rsidP="00384B91">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11: 11Stu</w:t>
                            </w:r>
                            <w:r w:rsidR="00A1534D">
                              <w:rPr>
                                <w:i/>
                                <w:color w:val="44546A" w:themeColor="text2"/>
                                <w:sz w:val="18"/>
                                <w:szCs w:val="18"/>
                              </w:rPr>
                              <w:t>dSearchResult</w:t>
                            </w:r>
                            <w:r>
                              <w:rPr>
                                <w:i/>
                                <w:color w:val="44546A" w:themeColor="text2"/>
                                <w:sz w:val="18"/>
                                <w:szCs w:val="18"/>
                              </w:rPr>
                              <w:t xml:space="preserve">.php </w:t>
                            </w:r>
                            <w:r w:rsidR="00533EC4">
                              <w:rPr>
                                <w:i/>
                                <w:color w:val="44546A" w:themeColor="text2"/>
                                <w:sz w:val="18"/>
                                <w:szCs w:val="18"/>
                              </w:rPr>
                              <w:t>code before commenting</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1FA7F71" id="_x0000_s1037" type="#_x0000_t202" style="position:absolute;left:0;text-align:left;margin-left:3pt;margin-top:491.4pt;width:260.4pt;height:18.9pt;z-index:-251616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" filled="f" stroked="f">
                <v:textbox style="mso-fit-shape-to-text:t">
                  <w:txbxContent>
                    <w:p w:rsidR="00384B91" w:rsidRPr="00D20597" w:rsidRDefault="00384B91" w:rsidP="00384B91">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11: 11Stu</w:t>
                      </w:r>
                      <w:r w:rsidR="00A1534D">
                        <w:rPr>
                          <w:i/>
                          <w:color w:val="44546A" w:themeColor="text2"/>
                          <w:sz w:val="18"/>
                          <w:szCs w:val="18"/>
                        </w:rPr>
                        <w:t>dSearchResult</w:t>
                      </w:r>
                      <w:r>
                        <w:rPr>
                          <w:i/>
                          <w:color w:val="44546A" w:themeColor="text2"/>
                          <w:sz w:val="18"/>
                          <w:szCs w:val="18"/>
                        </w:rPr>
                        <w:t xml:space="preserve">.php </w:t>
                      </w:r>
                      <w:r w:rsidR="00533EC4">
                        <w:rPr>
                          <w:i/>
                          <w:color w:val="44546A" w:themeColor="text2"/>
                          <w:sz w:val="18"/>
                          <w:szCs w:val="18"/>
                        </w:rPr>
                        <w:t>code before commenting</w:t>
                      </w:r>
                    </w:p>
                  </w:txbxContent>
                </v:textbox>
                <w10:wrap type="tight" anchory="page"/>
              </v:shape>
            </w:pict>
          </mc:Fallback>
        </mc:AlternateContent>
      </w:r>
      <w:r>
        <w:rPr>
          <w:noProof/>
        </w:rPr>
        <mc:AlternateContent>
          <mc:Choice Requires="wps">
            <w:drawing>
              <wp:anchor distT="0" distB="0" distL="114300" distR="114300" simplePos="0" relativeHeight="251702272" behindDoc="1" locked="0" layoutInCell="1" allowOverlap="1" wp14:anchorId="2CB47770" wp14:editId="2256BE82">
                <wp:simplePos x="0" y="0"/>
                <wp:positionH relativeFrom="column">
                  <wp:posOffset>3535680</wp:posOffset>
                </wp:positionH>
                <wp:positionV relativeFrom="page">
                  <wp:posOffset>6240780</wp:posOffset>
                </wp:positionV>
                <wp:extent cx="3298190" cy="240030"/>
                <wp:effectExtent l="0" t="0" r="0" b="0"/>
                <wp:wrapTight wrapText="bothSides">
                  <wp:wrapPolygon edited="0">
                    <wp:start x="374" y="0"/>
                    <wp:lineTo x="374" y="18857"/>
                    <wp:lineTo x="21209" y="18857"/>
                    <wp:lineTo x="21209" y="0"/>
                    <wp:lineTo x="374"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240030"/>
                        </a:xfrm>
                        <a:prstGeom prst="rect">
                          <a:avLst/>
                        </a:prstGeom>
                        <a:noFill/>
                        <a:ln w="9525">
                          <a:noFill/>
                          <a:miter lim="800000"/>
                          <a:headEnd/>
                          <a:tailEnd/>
                        </a:ln>
                      </wps:spPr>
                      <wps:txbx>
                        <w:txbxContent>
                          <w:p w:rsidR="00533EC4" w:rsidRPr="00D20597" w:rsidRDefault="00533EC4" w:rsidP="00533EC4">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12: 11StudSearchResult.php code after commenting</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CB47770" id="_x0000_s1038" type="#_x0000_t202" style="position:absolute;left:0;text-align:left;margin-left:278.4pt;margin-top:491.4pt;width:259.7pt;height:18.9pt;z-index:-2516142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" filled="f" stroked="f">
                <v:textbox style="mso-fit-shape-to-text:t">
                  <w:txbxContent>
                    <w:p w:rsidR="00533EC4" w:rsidRPr="00D20597" w:rsidRDefault="00533EC4" w:rsidP="00533EC4">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12: 11StudSearchResult.php code after commenting</w:t>
                      </w:r>
                    </w:p>
                  </w:txbxContent>
                </v:textbox>
                <w10:wrap type="tight" anchory="page"/>
              </v:shape>
            </w:pict>
          </mc:Fallback>
        </mc:AlternateContent>
      </w:r>
      <w:r w:rsidR="00384B91">
        <w:rPr>
          <w:noProof/>
        </w:rPr>
        <w:drawing>
          <wp:anchor distT="0" distB="0" distL="114300" distR="114300" simplePos="0" relativeHeight="251697152" behindDoc="0" locked="0" layoutInCell="1" allowOverlap="1" wp14:anchorId="74D74B41" wp14:editId="026EE824">
            <wp:simplePos x="0" y="0"/>
            <wp:positionH relativeFrom="column">
              <wp:posOffset>3497580</wp:posOffset>
            </wp:positionH>
            <wp:positionV relativeFrom="paragraph">
              <wp:posOffset>389255</wp:posOffset>
            </wp:positionV>
            <wp:extent cx="3336290" cy="4663440"/>
            <wp:effectExtent l="57150" t="76200" r="187960" b="1943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 b="474"/>
                    <a:stretch/>
                  </pic:blipFill>
                  <pic:spPr bwMode="auto">
                    <a:xfrm>
                      <a:off x="0" y="0"/>
                      <a:ext cx="3336290" cy="466344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84B91">
        <w:rPr>
          <w:noProof/>
        </w:rPr>
        <w:drawing>
          <wp:anchor distT="0" distB="0" distL="114300" distR="114300" simplePos="0" relativeHeight="251698176" behindDoc="1" locked="0" layoutInCell="1" allowOverlap="1" wp14:anchorId="2BEBA583" wp14:editId="0A395B93">
            <wp:simplePos x="0" y="0"/>
            <wp:positionH relativeFrom="column">
              <wp:posOffset>-7620</wp:posOffset>
            </wp:positionH>
            <wp:positionV relativeFrom="paragraph">
              <wp:posOffset>389255</wp:posOffset>
            </wp:positionV>
            <wp:extent cx="3352800" cy="4663440"/>
            <wp:effectExtent l="57150" t="76200" r="190500" b="194310"/>
            <wp:wrapTight wrapText="bothSides">
              <wp:wrapPolygon edited="0">
                <wp:start x="368" y="-353"/>
                <wp:lineTo x="-368" y="-176"/>
                <wp:lineTo x="-368" y="21794"/>
                <wp:lineTo x="368" y="22412"/>
                <wp:lineTo x="21968" y="22412"/>
                <wp:lineTo x="22705" y="21088"/>
                <wp:lineTo x="22705" y="1235"/>
                <wp:lineTo x="22091" y="0"/>
                <wp:lineTo x="21968" y="-353"/>
                <wp:lineTo x="368" y="-353"/>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2288"/>
                    <a:stretch/>
                  </pic:blipFill>
                  <pic:spPr bwMode="auto">
                    <a:xfrm>
                      <a:off x="0" y="0"/>
                      <a:ext cx="3352800" cy="466344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FAE">
        <w:t>More Coding and Documentation</w:t>
      </w:r>
    </w:p>
    <w:p w:rsidR="00D23CBA" w:rsidRPr="00D23CBA" w:rsidRDefault="00D23CBA" w:rsidP="00D23CBA"/>
    <w:p w:rsidR="002029BF" w:rsidRDefault="00384B91" w:rsidP="00533EC4">
      <w:pPr>
        <w:tabs>
          <w:tab w:val="left" w:pos="408"/>
          <w:tab w:val="left" w:pos="2004"/>
        </w:tabs>
        <w:jc w:val="both"/>
      </w:pPr>
      <w:r>
        <w:t xml:space="preserve">Prior to starting the project, most of the php code had no comments. </w:t>
      </w:r>
      <w:r w:rsidR="00533EC4">
        <w:t>Most</w:t>
      </w:r>
      <w:r>
        <w:t xml:space="preserve"> files are now fully commented and documented, to the extent depicted in figures 11 and 12.</w:t>
      </w:r>
    </w:p>
    <w:p w:rsidR="002029BF" w:rsidRDefault="002029BF" w:rsidP="002029BF">
      <w:r>
        <w:br w:type="page"/>
      </w:r>
    </w:p>
    <w:p w:rsidR="006F0FAE" w:rsidRDefault="006F0FAE" w:rsidP="002029BF">
      <w:pPr>
        <w:pStyle w:val="Heading2"/>
      </w:pPr>
    </w:p>
    <w:p w:rsidR="002029BF" w:rsidRDefault="002029BF" w:rsidP="002029BF">
      <w:pPr>
        <w:pStyle w:val="Heading2"/>
        <w:numPr>
          <w:ilvl w:val="0"/>
          <w:numId w:val="1"/>
        </w:numPr>
        <w:ind w:left="360"/>
      </w:pPr>
      <w:r>
        <w:t>Move CSS to standalone page</w:t>
      </w:r>
    </w:p>
    <w:p w:rsidR="002029BF" w:rsidRDefault="002029BF" w:rsidP="002029BF"/>
    <w:p w:rsidR="002029BF" w:rsidRDefault="00344E6F" w:rsidP="00A97CE4">
      <w:pPr>
        <w:jc w:val="both"/>
      </w:pPr>
      <w:r>
        <w:rPr>
          <w:noProof/>
        </w:rPr>
        <mc:AlternateContent>
          <mc:Choice Requires="wps">
            <w:drawing>
              <wp:anchor distT="0" distB="0" distL="114300" distR="114300" simplePos="0" relativeHeight="251709440" behindDoc="1" locked="0" layoutInCell="1" allowOverlap="1" wp14:anchorId="0367AB01" wp14:editId="3B17EE33">
                <wp:simplePos x="0" y="0"/>
                <wp:positionH relativeFrom="column">
                  <wp:posOffset>3489960</wp:posOffset>
                </wp:positionH>
                <wp:positionV relativeFrom="page">
                  <wp:posOffset>3611880</wp:posOffset>
                </wp:positionV>
                <wp:extent cx="3253740" cy="289560"/>
                <wp:effectExtent l="0" t="0" r="0" b="0"/>
                <wp:wrapTight wrapText="bothSides">
                  <wp:wrapPolygon edited="0">
                    <wp:start x="379" y="0"/>
                    <wp:lineTo x="379" y="19895"/>
                    <wp:lineTo x="21119" y="19895"/>
                    <wp:lineTo x="21119" y="0"/>
                    <wp:lineTo x="379"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289560"/>
                        </a:xfrm>
                        <a:prstGeom prst="rect">
                          <a:avLst/>
                        </a:prstGeom>
                        <a:noFill/>
                        <a:ln w="9525">
                          <a:noFill/>
                          <a:miter lim="800000"/>
                          <a:headEnd/>
                          <a:tailEnd/>
                        </a:ln>
                      </wps:spPr>
                      <wps:txb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4</w:t>
                            </w:r>
                            <w:r>
                              <w:rPr>
                                <w:i/>
                                <w:color w:val="44546A" w:themeColor="text2"/>
                                <w:sz w:val="18"/>
                                <w:szCs w:val="18"/>
                              </w:rPr>
                              <w:t>: 05StudCancelApp.php code linked to standard.css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7AB01" id="_x0000_s1039" type="#_x0000_t202" style="position:absolute;left:0;text-align:left;margin-left:274.8pt;margin-top:284.4pt;width:256.2pt;height:22.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" filled="f" stroked="f">
                <v:textbo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4</w:t>
                      </w:r>
                      <w:r>
                        <w:rPr>
                          <w:i/>
                          <w:color w:val="44546A" w:themeColor="text2"/>
                          <w:sz w:val="18"/>
                          <w:szCs w:val="18"/>
                        </w:rPr>
                        <w:t>: 05StudCancelApp.php code linked to standard.css</w:t>
                      </w:r>
                    </w:p>
                  </w:txbxContent>
                </v:textbox>
                <w10:wrap type="tight" anchory="page"/>
              </v:shape>
            </w:pict>
          </mc:Fallback>
        </mc:AlternateContent>
      </w:r>
      <w:r w:rsidR="00A97CE4">
        <w:rPr>
          <w:noProof/>
        </w:rPr>
        <w:drawing>
          <wp:anchor distT="0" distB="0" distL="114300" distR="114300" simplePos="0" relativeHeight="251704320" behindDoc="1" locked="0" layoutInCell="1" allowOverlap="1" wp14:anchorId="134D64EC" wp14:editId="1B258056">
            <wp:simplePos x="0" y="0"/>
            <wp:positionH relativeFrom="column">
              <wp:posOffset>3429000</wp:posOffset>
            </wp:positionH>
            <wp:positionV relativeFrom="page">
              <wp:posOffset>2080260</wp:posOffset>
            </wp:positionV>
            <wp:extent cx="3307080" cy="1492885"/>
            <wp:effectExtent l="57150" t="76200" r="198120" b="183515"/>
            <wp:wrapTight wrapText="bothSides">
              <wp:wrapPolygon edited="0">
                <wp:start x="373" y="-1103"/>
                <wp:lineTo x="-373" y="-551"/>
                <wp:lineTo x="-373" y="22050"/>
                <wp:lineTo x="373" y="23980"/>
                <wp:lineTo x="22023" y="23980"/>
                <wp:lineTo x="22147" y="23428"/>
                <wp:lineTo x="22770" y="21775"/>
                <wp:lineTo x="22770" y="3859"/>
                <wp:lineTo x="22147" y="0"/>
                <wp:lineTo x="22023" y="-1103"/>
                <wp:lineTo x="373" y="-110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149288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029BF">
        <w:t xml:space="preserve">Many files initially had their own CSS styling that was almost identical </w:t>
      </w:r>
      <w:r w:rsidR="00A97CE4">
        <w:t>to the standalone page, standard.css. All redundant styling was removed, and those files were linked to standard.css.</w:t>
      </w:r>
      <w:r w:rsidRPr="00344E6F">
        <w:rPr>
          <w:noProof/>
        </w:rPr>
        <w:t xml:space="preserve"> </w:t>
      </w:r>
    </w:p>
    <w:p w:rsidR="00A97CE4" w:rsidRDefault="00344E6F" w:rsidP="00A97CE4">
      <w:pPr>
        <w:jc w:val="both"/>
      </w:pPr>
      <w:r>
        <w:rPr>
          <w:noProof/>
        </w:rPr>
        <mc:AlternateContent>
          <mc:Choice Requires="wps">
            <w:drawing>
              <wp:anchor distT="0" distB="0" distL="114300" distR="114300" simplePos="0" relativeHeight="251711488" behindDoc="1" locked="0" layoutInCell="1" allowOverlap="1" wp14:anchorId="5C8B33A2" wp14:editId="6348BBEB">
                <wp:simplePos x="0" y="0"/>
                <wp:positionH relativeFrom="column">
                  <wp:posOffset>3543300</wp:posOffset>
                </wp:positionH>
                <wp:positionV relativeFrom="page">
                  <wp:posOffset>7627620</wp:posOffset>
                </wp:positionV>
                <wp:extent cx="3200400" cy="289560"/>
                <wp:effectExtent l="0" t="0" r="0" b="0"/>
                <wp:wrapTight wrapText="bothSides">
                  <wp:wrapPolygon edited="0">
                    <wp:start x="386" y="0"/>
                    <wp:lineTo x="386" y="19895"/>
                    <wp:lineTo x="21086" y="19895"/>
                    <wp:lineTo x="21086" y="0"/>
                    <wp:lineTo x="386"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89560"/>
                        </a:xfrm>
                        <a:prstGeom prst="rect">
                          <a:avLst/>
                        </a:prstGeom>
                        <a:noFill/>
                        <a:ln w="9525">
                          <a:noFill/>
                          <a:miter lim="800000"/>
                          <a:headEnd/>
                          <a:tailEnd/>
                        </a:ln>
                      </wps:spPr>
                      <wps:txb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5</w:t>
                            </w:r>
                            <w:r>
                              <w:rPr>
                                <w:i/>
                                <w:color w:val="44546A" w:themeColor="text2"/>
                                <w:sz w:val="18"/>
                                <w:szCs w:val="18"/>
                              </w:rPr>
                              <w:t>: 05StudCancelApp.php code 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33A2" id="_x0000_s1040" type="#_x0000_t202" style="position:absolute;left:0;text-align:left;margin-left:279pt;margin-top:600.6pt;width:252pt;height:22.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" filled="f" stroked="f">
                <v:textbo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5</w:t>
                      </w:r>
                      <w:r>
                        <w:rPr>
                          <w:i/>
                          <w:color w:val="44546A" w:themeColor="text2"/>
                          <w:sz w:val="18"/>
                          <w:szCs w:val="18"/>
                        </w:rPr>
                        <w:t>: 05StudCancelApp.php code original</w:t>
                      </w:r>
                    </w:p>
                  </w:txbxContent>
                </v:textbox>
                <w10:wrap type="tight" anchory="page"/>
              </v:shape>
            </w:pict>
          </mc:Fallback>
        </mc:AlternateContent>
      </w:r>
      <w:r>
        <w:rPr>
          <w:noProof/>
        </w:rPr>
        <mc:AlternateContent>
          <mc:Choice Requires="wps">
            <w:drawing>
              <wp:anchor distT="0" distB="0" distL="114300" distR="114300" simplePos="0" relativeHeight="251707392" behindDoc="1" locked="0" layoutInCell="1" allowOverlap="1" wp14:anchorId="19E14ED1" wp14:editId="73996789">
                <wp:simplePos x="0" y="0"/>
                <wp:positionH relativeFrom="column">
                  <wp:posOffset>83820</wp:posOffset>
                </wp:positionH>
                <wp:positionV relativeFrom="page">
                  <wp:posOffset>7635240</wp:posOffset>
                </wp:positionV>
                <wp:extent cx="3139440" cy="289560"/>
                <wp:effectExtent l="0" t="0" r="0" b="0"/>
                <wp:wrapTight wrapText="bothSides">
                  <wp:wrapPolygon edited="0">
                    <wp:start x="393" y="0"/>
                    <wp:lineTo x="393" y="19895"/>
                    <wp:lineTo x="21102" y="19895"/>
                    <wp:lineTo x="21102" y="0"/>
                    <wp:lineTo x="393"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89560"/>
                        </a:xfrm>
                        <a:prstGeom prst="rect">
                          <a:avLst/>
                        </a:prstGeom>
                        <a:noFill/>
                        <a:ln w="9525">
                          <a:noFill/>
                          <a:miter lim="800000"/>
                          <a:headEnd/>
                          <a:tailEnd/>
                        </a:ln>
                      </wps:spPr>
                      <wps:txb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3</w:t>
                            </w:r>
                            <w:r>
                              <w:rPr>
                                <w:i/>
                                <w:color w:val="44546A" w:themeColor="text2"/>
                                <w:sz w:val="18"/>
                                <w:szCs w:val="18"/>
                              </w:rPr>
                              <w:t>: 05StudCancelApp.php code 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14ED1" id="_x0000_s1041" type="#_x0000_t202" style="position:absolute;left:0;text-align:left;margin-left:6.6pt;margin-top:601.2pt;width:247.2pt;height:22.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U+DQIAAPsDAAAOAAAAZHJzL2Uyb0RvYy54bWysU9uOGyEMfa/Uf0C8N5NkkzQ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" filled="f" stroked="f">
                <v:textbox>
                  <w:txbxContent>
                    <w:p w:rsidR="00344E6F" w:rsidRPr="00D20597" w:rsidRDefault="00344E6F" w:rsidP="00344E6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4E4D4E">
                        <w:rPr>
                          <w:i/>
                          <w:color w:val="44546A" w:themeColor="text2"/>
                          <w:sz w:val="18"/>
                          <w:szCs w:val="18"/>
                        </w:rPr>
                        <w:t>3</w:t>
                      </w:r>
                      <w:r>
                        <w:rPr>
                          <w:i/>
                          <w:color w:val="44546A" w:themeColor="text2"/>
                          <w:sz w:val="18"/>
                          <w:szCs w:val="18"/>
                        </w:rPr>
                        <w:t>: 05StudCancelApp.php code original</w:t>
                      </w:r>
                    </w:p>
                  </w:txbxContent>
                </v:textbox>
                <w10:wrap type="tight" anchory="page"/>
              </v:shape>
            </w:pict>
          </mc:Fallback>
        </mc:AlternateContent>
      </w:r>
      <w:r>
        <w:rPr>
          <w:noProof/>
        </w:rPr>
        <w:drawing>
          <wp:anchor distT="0" distB="0" distL="114300" distR="114300" simplePos="0" relativeHeight="251705344" behindDoc="1" locked="0" layoutInCell="1" allowOverlap="1" wp14:anchorId="5F25FB23" wp14:editId="4F205E08">
            <wp:simplePos x="0" y="0"/>
            <wp:positionH relativeFrom="column">
              <wp:posOffset>3489960</wp:posOffset>
            </wp:positionH>
            <wp:positionV relativeFrom="page">
              <wp:posOffset>4098925</wp:posOffset>
            </wp:positionV>
            <wp:extent cx="3253740" cy="3474720"/>
            <wp:effectExtent l="57150" t="76200" r="194310" b="182880"/>
            <wp:wrapTight wrapText="bothSides">
              <wp:wrapPolygon edited="0">
                <wp:start x="379" y="-474"/>
                <wp:lineTo x="-379" y="-237"/>
                <wp:lineTo x="-379" y="21789"/>
                <wp:lineTo x="379" y="22618"/>
                <wp:lineTo x="22005" y="22618"/>
                <wp:lineTo x="22763" y="20724"/>
                <wp:lineTo x="22763" y="1658"/>
                <wp:lineTo x="22131" y="0"/>
                <wp:lineTo x="22005" y="-474"/>
                <wp:lineTo x="379" y="-47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 r="14824" b="4785"/>
                    <a:stretch/>
                  </pic:blipFill>
                  <pic:spPr bwMode="auto">
                    <a:xfrm>
                      <a:off x="0" y="0"/>
                      <a:ext cx="3253740" cy="347472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CE4">
        <w:rPr>
          <w:noProof/>
        </w:rPr>
        <w:drawing>
          <wp:anchor distT="0" distB="0" distL="114300" distR="114300" simplePos="0" relativeHeight="251703296" behindDoc="1" locked="0" layoutInCell="1" allowOverlap="1" wp14:anchorId="27C43D76" wp14:editId="2E76A891">
            <wp:simplePos x="0" y="0"/>
            <wp:positionH relativeFrom="column">
              <wp:posOffset>7620</wp:posOffset>
            </wp:positionH>
            <wp:positionV relativeFrom="page">
              <wp:posOffset>2080260</wp:posOffset>
            </wp:positionV>
            <wp:extent cx="3208020" cy="5493385"/>
            <wp:effectExtent l="57150" t="76200" r="182880" b="183515"/>
            <wp:wrapTight wrapText="bothSides">
              <wp:wrapPolygon edited="0">
                <wp:start x="385" y="-300"/>
                <wp:lineTo x="-385" y="-150"/>
                <wp:lineTo x="-385" y="21722"/>
                <wp:lineTo x="385" y="22247"/>
                <wp:lineTo x="21933" y="22247"/>
                <wp:lineTo x="22062" y="22097"/>
                <wp:lineTo x="22703" y="21498"/>
                <wp:lineTo x="22703" y="1049"/>
                <wp:lineTo x="22062" y="0"/>
                <wp:lineTo x="21933" y="-300"/>
                <wp:lineTo x="385" y="-3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8020" cy="5493385"/>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EC5C0F" w:rsidRDefault="00EC5C0F">
      <w:r>
        <w:br w:type="page"/>
      </w:r>
    </w:p>
    <w:p w:rsidR="00EC5C0F" w:rsidRDefault="00EC5C0F" w:rsidP="00A97CE4">
      <w:pPr>
        <w:jc w:val="both"/>
      </w:pPr>
    </w:p>
    <w:p w:rsidR="00EC5C0F" w:rsidRDefault="00EC5C0F" w:rsidP="00EC5C0F">
      <w:pPr>
        <w:pStyle w:val="Heading2"/>
        <w:numPr>
          <w:ilvl w:val="0"/>
          <w:numId w:val="1"/>
        </w:numPr>
        <w:ind w:left="360"/>
      </w:pPr>
      <w:r>
        <w:t>Merge/remove redundant SQL Queries</w:t>
      </w:r>
    </w:p>
    <w:p w:rsidR="00852DA0" w:rsidRDefault="00852DA0" w:rsidP="00393484">
      <w:pPr>
        <w:jc w:val="both"/>
      </w:pPr>
    </w:p>
    <w:p w:rsidR="006C067C" w:rsidRDefault="00852DA0" w:rsidP="006C067C">
      <w:pPr>
        <w:jc w:val="both"/>
        <w:rPr>
          <w:noProof/>
        </w:rPr>
      </w:pPr>
      <w:r>
        <w:t xml:space="preserve">Some files contained redundant or unnecessary code that increased line count and code complexity. One example of this was the file AdminSearchResults.php. Initially this file used nested if statements to decide which </w:t>
      </w:r>
      <w:r w:rsidR="00393484">
        <w:t>MySQL</w:t>
      </w:r>
      <w:r>
        <w:t xml:space="preserve"> query to execute</w:t>
      </w:r>
      <w:r w:rsidR="00393484">
        <w:t xml:space="preserve"> (Figure 16)</w:t>
      </w:r>
      <w:r>
        <w:t xml:space="preserve">. </w:t>
      </w:r>
      <w:r w:rsidR="00393484">
        <w:t xml:space="preserve">It has been simplified so that the necessary criteria are concatenated with the query string when the associated condition is met (Figure 17). For example, if </w:t>
      </w:r>
      <w:r w:rsidR="00393484" w:rsidRPr="00393484">
        <w:rPr>
          <w:rFonts w:ascii="Courier New" w:hAnsi="Courier New" w:cs="Courier New"/>
          <w:sz w:val="20"/>
        </w:rPr>
        <w:t>$advisor == ‘I’</w:t>
      </w:r>
      <w:r w:rsidR="00393484">
        <w:t xml:space="preserve"> (meaning the user specified that they want to search for individual appointments only), then the string “</w:t>
      </w:r>
      <w:r w:rsidR="00393484" w:rsidRPr="00393484">
        <w:rPr>
          <w:rFonts w:ascii="Courier New" w:hAnsi="Courier New" w:cs="Courier New"/>
          <w:sz w:val="20"/>
        </w:rPr>
        <w:t xml:space="preserve">`Advisor` &gt;= 0 and </w:t>
      </w:r>
      <w:r w:rsidR="00393484">
        <w:t xml:space="preserve">“ will be concatenated onto the end of the MySQL query. This </w:t>
      </w:r>
      <w:r w:rsidR="006C067C">
        <w:t>made the code much more readable and reduced the line count my almost 100 lines.</w:t>
      </w:r>
      <w:r w:rsidR="006C067C" w:rsidRPr="006C067C">
        <w:rPr>
          <w:noProof/>
        </w:rPr>
        <w:t xml:space="preserve"> </w:t>
      </w:r>
    </w:p>
    <w:p w:rsidR="00566F20" w:rsidRDefault="00566F20" w:rsidP="006C067C">
      <w:pPr>
        <w:jc w:val="both"/>
        <w:rPr>
          <w:noProof/>
        </w:rPr>
      </w:pPr>
      <w:r>
        <w:rPr>
          <w:noProof/>
        </w:rPr>
        <w:t xml:space="preserve">Project video: </w:t>
      </w:r>
      <w:hyperlink r:id="rId25" w:tgtFrame="_blank" w:history="1">
        <w:r w:rsidR="00BE35E7" w:rsidRPr="00BE35E7">
          <w:rPr>
            <w:rFonts w:ascii="Arial" w:hAnsi="Arial" w:cs="Arial"/>
            <w:color w:val="167AC6"/>
            <w:sz w:val="17"/>
            <w:szCs w:val="17"/>
            <w:bdr w:val="none" w:sz="0" w:space="0" w:color="auto" w:frame="1"/>
            <w:shd w:val="clear" w:color="auto" w:fill="FFFFFF"/>
          </w:rPr>
          <w:t>https://youtu.be/Q724sEPPjMc</w:t>
        </w:r>
      </w:hyperlink>
      <w:bookmarkStart w:id="0" w:name="_GoBack"/>
      <w:bookmarkEnd w:id="0"/>
    </w:p>
    <w:p w:rsidR="006C067C" w:rsidRDefault="006C067C" w:rsidP="006C067C">
      <w:pPr>
        <w:jc w:val="both"/>
        <w:rPr>
          <w:noProof/>
        </w:rPr>
      </w:pPr>
      <w:r>
        <w:rPr>
          <w:noProof/>
        </w:rPr>
        <w:drawing>
          <wp:anchor distT="0" distB="0" distL="114300" distR="114300" simplePos="0" relativeHeight="251717632" behindDoc="1" locked="0" layoutInCell="1" allowOverlap="1" wp14:anchorId="59A67368" wp14:editId="61A6465A">
            <wp:simplePos x="0" y="0"/>
            <wp:positionH relativeFrom="column">
              <wp:posOffset>920750</wp:posOffset>
            </wp:positionH>
            <wp:positionV relativeFrom="page">
              <wp:posOffset>2846589</wp:posOffset>
            </wp:positionV>
            <wp:extent cx="5003165" cy="6351905"/>
            <wp:effectExtent l="57150" t="76200" r="197485" b="182245"/>
            <wp:wrapTight wrapText="bothSides">
              <wp:wrapPolygon edited="0">
                <wp:start x="247" y="-259"/>
                <wp:lineTo x="-247" y="-130"/>
                <wp:lineTo x="-247" y="21637"/>
                <wp:lineTo x="247" y="22155"/>
                <wp:lineTo x="21877" y="22155"/>
                <wp:lineTo x="21959" y="22025"/>
                <wp:lineTo x="22370" y="21637"/>
                <wp:lineTo x="22370" y="907"/>
                <wp:lineTo x="21959" y="0"/>
                <wp:lineTo x="21877" y="-259"/>
                <wp:lineTo x="247" y="-259"/>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165" cy="635190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CA63EE" w:rsidRDefault="00566F20">
      <w:r>
        <w:rPr>
          <w:noProof/>
        </w:rPr>
        <mc:AlternateContent>
          <mc:Choice Requires="wps">
            <w:drawing>
              <wp:anchor distT="0" distB="0" distL="114300" distR="114300" simplePos="0" relativeHeight="251716608" behindDoc="1" locked="0" layoutInCell="1" allowOverlap="1" wp14:anchorId="374E2C8F" wp14:editId="4D102E35">
                <wp:simplePos x="0" y="0"/>
                <wp:positionH relativeFrom="column">
                  <wp:posOffset>1825625</wp:posOffset>
                </wp:positionH>
                <wp:positionV relativeFrom="page">
                  <wp:posOffset>9232842</wp:posOffset>
                </wp:positionV>
                <wp:extent cx="3200400" cy="289560"/>
                <wp:effectExtent l="0" t="0" r="0" b="0"/>
                <wp:wrapTight wrapText="bothSides">
                  <wp:wrapPolygon edited="0">
                    <wp:start x="386" y="0"/>
                    <wp:lineTo x="386" y="19895"/>
                    <wp:lineTo x="21086" y="19895"/>
                    <wp:lineTo x="21086" y="0"/>
                    <wp:lineTo x="386"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89560"/>
                        </a:xfrm>
                        <a:prstGeom prst="rect">
                          <a:avLst/>
                        </a:prstGeom>
                        <a:noFill/>
                        <a:ln w="9525">
                          <a:noFill/>
                          <a:miter lim="800000"/>
                          <a:headEnd/>
                          <a:tailEnd/>
                        </a:ln>
                      </wps:spPr>
                      <wps:txbx>
                        <w:txbxContent>
                          <w:p w:rsidR="006C067C" w:rsidRPr="00D20597" w:rsidRDefault="006C067C" w:rsidP="006C067C">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6</w:t>
                            </w:r>
                            <w:r>
                              <w:rPr>
                                <w:i/>
                                <w:color w:val="44546A" w:themeColor="text2"/>
                                <w:sz w:val="18"/>
                                <w:szCs w:val="18"/>
                              </w:rPr>
                              <w:t>: AdminSearchResults.php code 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2C8F" id="_x0000_s1042" type="#_x0000_t202" style="position:absolute;margin-left:143.75pt;margin-top:727pt;width:252pt;height:22.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" filled="f" stroked="f">
                <v:textbox>
                  <w:txbxContent>
                    <w:p w:rsidR="006C067C" w:rsidRPr="00D20597" w:rsidRDefault="006C067C" w:rsidP="006C067C">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6</w:t>
                      </w:r>
                      <w:r>
                        <w:rPr>
                          <w:i/>
                          <w:color w:val="44546A" w:themeColor="text2"/>
                          <w:sz w:val="18"/>
                          <w:szCs w:val="18"/>
                        </w:rPr>
                        <w:t>: AdminSearchResults.php code original</w:t>
                      </w:r>
                    </w:p>
                  </w:txbxContent>
                </v:textbox>
                <w10:wrap type="tight" anchory="page"/>
              </v:shape>
            </w:pict>
          </mc:Fallback>
        </mc:AlternateContent>
      </w:r>
      <w:r w:rsidR="00CA63EE">
        <w:br w:type="page"/>
      </w:r>
    </w:p>
    <w:p w:rsidR="00CA63EE" w:rsidRDefault="004D6811" w:rsidP="00393484">
      <w:pPr>
        <w:jc w:val="both"/>
      </w:pPr>
      <w:r>
        <w:rPr>
          <w:noProof/>
        </w:rPr>
        <w:lastRenderedPageBreak/>
        <w:drawing>
          <wp:anchor distT="0" distB="0" distL="114300" distR="114300" simplePos="0" relativeHeight="251712512" behindDoc="1" locked="0" layoutInCell="1" allowOverlap="1" wp14:anchorId="319864CB" wp14:editId="3E5F7FBC">
            <wp:simplePos x="0" y="0"/>
            <wp:positionH relativeFrom="column">
              <wp:posOffset>468284</wp:posOffset>
            </wp:positionH>
            <wp:positionV relativeFrom="page">
              <wp:posOffset>1143000</wp:posOffset>
            </wp:positionV>
            <wp:extent cx="5897880" cy="7992110"/>
            <wp:effectExtent l="57150" t="76200" r="198120" b="199390"/>
            <wp:wrapTight wrapText="bothSides">
              <wp:wrapPolygon edited="0">
                <wp:start x="209" y="-206"/>
                <wp:lineTo x="-209" y="-103"/>
                <wp:lineTo x="-209" y="21727"/>
                <wp:lineTo x="209" y="22087"/>
                <wp:lineTo x="21837" y="22087"/>
                <wp:lineTo x="22256" y="21367"/>
                <wp:lineTo x="22256" y="721"/>
                <wp:lineTo x="21907" y="0"/>
                <wp:lineTo x="21837" y="-206"/>
                <wp:lineTo x="209" y="-20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7880" cy="7992110"/>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C067C">
        <w:rPr>
          <w:noProof/>
        </w:rPr>
        <mc:AlternateContent>
          <mc:Choice Requires="wps">
            <w:drawing>
              <wp:anchor distT="0" distB="0" distL="114300" distR="114300" simplePos="0" relativeHeight="251714560" behindDoc="1" locked="0" layoutInCell="1" allowOverlap="1" wp14:anchorId="7D07B18B" wp14:editId="2B331D6E">
                <wp:simplePos x="0" y="0"/>
                <wp:positionH relativeFrom="column">
                  <wp:posOffset>1767840</wp:posOffset>
                </wp:positionH>
                <wp:positionV relativeFrom="page">
                  <wp:posOffset>9161780</wp:posOffset>
                </wp:positionV>
                <wp:extent cx="3200400" cy="289560"/>
                <wp:effectExtent l="0" t="0" r="0" b="0"/>
                <wp:wrapTight wrapText="bothSides">
                  <wp:wrapPolygon edited="0">
                    <wp:start x="386" y="0"/>
                    <wp:lineTo x="386" y="19895"/>
                    <wp:lineTo x="21086" y="19895"/>
                    <wp:lineTo x="21086" y="0"/>
                    <wp:lineTo x="386"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89560"/>
                        </a:xfrm>
                        <a:prstGeom prst="rect">
                          <a:avLst/>
                        </a:prstGeom>
                        <a:noFill/>
                        <a:ln w="9525">
                          <a:noFill/>
                          <a:miter lim="800000"/>
                          <a:headEnd/>
                          <a:tailEnd/>
                        </a:ln>
                      </wps:spPr>
                      <wps:txbx>
                        <w:txbxContent>
                          <w:p w:rsidR="006C067C" w:rsidRPr="00D20597" w:rsidRDefault="006C067C" w:rsidP="006C067C">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17: AdminSearchResults.php code after simplification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7B18B" id="_x0000_s1043" type="#_x0000_t202" style="position:absolute;left:0;text-align:left;margin-left:139.2pt;margin-top:721.4pt;width:252pt;height:22.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" filled="f" stroked="f">
                <v:textbox>
                  <w:txbxContent>
                    <w:p w:rsidR="006C067C" w:rsidRPr="00D20597" w:rsidRDefault="006C067C" w:rsidP="006C067C">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17: AdminSearchResults.php code after simplification</w:t>
                      </w:r>
                    </w:p>
                  </w:txbxContent>
                </v:textbox>
                <w10:wrap type="tight" anchory="page"/>
              </v:shape>
            </w:pict>
          </mc:Fallback>
        </mc:AlternateContent>
      </w:r>
    </w:p>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Pr="00CA63EE" w:rsidRDefault="00CA63EE" w:rsidP="00CA63EE"/>
    <w:p w:rsidR="00CA63EE" w:rsidRDefault="00CA63EE">
      <w:r>
        <w:br w:type="page"/>
      </w:r>
    </w:p>
    <w:p w:rsidR="004763EF" w:rsidRDefault="004763EF" w:rsidP="004763EF">
      <w:pPr>
        <w:pStyle w:val="Heading1"/>
        <w:jc w:val="center"/>
      </w:pPr>
      <w:r>
        <w:lastRenderedPageBreak/>
        <w:t>MySQL Table Setup</w:t>
      </w:r>
    </w:p>
    <w:p w:rsidR="004763EF" w:rsidRDefault="004763EF" w:rsidP="004763EF"/>
    <w:p w:rsidR="00574242" w:rsidRDefault="00574242" w:rsidP="00565810">
      <w:pPr>
        <w:jc w:val="both"/>
      </w:pPr>
      <w:r>
        <w:rPr>
          <w:noProof/>
        </w:rPr>
        <mc:AlternateContent>
          <mc:Choice Requires="wps">
            <w:drawing>
              <wp:anchor distT="0" distB="0" distL="114300" distR="114300" simplePos="0" relativeHeight="251727872" behindDoc="1" locked="0" layoutInCell="1" allowOverlap="1" wp14:anchorId="57F3D260" wp14:editId="3FDA9A7F">
                <wp:simplePos x="0" y="0"/>
                <wp:positionH relativeFrom="column">
                  <wp:posOffset>3601720</wp:posOffset>
                </wp:positionH>
                <wp:positionV relativeFrom="page">
                  <wp:posOffset>3463290</wp:posOffset>
                </wp:positionV>
                <wp:extent cx="3245485" cy="289560"/>
                <wp:effectExtent l="0" t="0" r="0" b="0"/>
                <wp:wrapTight wrapText="bothSides">
                  <wp:wrapPolygon edited="0">
                    <wp:start x="380" y="0"/>
                    <wp:lineTo x="380" y="19895"/>
                    <wp:lineTo x="21173" y="19895"/>
                    <wp:lineTo x="21173" y="0"/>
                    <wp:lineTo x="380" y="0"/>
                  </wp:wrapPolygon>
                </wp:wrapTight>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289560"/>
                        </a:xfrm>
                        <a:prstGeom prst="rect">
                          <a:avLst/>
                        </a:prstGeom>
                        <a:noFill/>
                        <a:ln w="9525">
                          <a:noFill/>
                          <a:miter lim="800000"/>
                          <a:headEnd/>
                          <a:tailEnd/>
                        </a:ln>
                      </wps:spPr>
                      <wps:txb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9</w:t>
                            </w:r>
                            <w:r>
                              <w:rPr>
                                <w:i/>
                                <w:color w:val="44546A" w:themeColor="text2"/>
                                <w:sz w:val="18"/>
                                <w:szCs w:val="18"/>
                              </w:rPr>
                              <w:t>: Modified Proj2Advisors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D260" id="_x0000_s1044" type="#_x0000_t202" style="position:absolute;left:0;text-align:left;margin-left:283.6pt;margin-top:272.7pt;width:255.55pt;height:22.8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" filled="f" stroked="f">
                <v:textbo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9</w:t>
                      </w:r>
                      <w:r>
                        <w:rPr>
                          <w:i/>
                          <w:color w:val="44546A" w:themeColor="text2"/>
                          <w:sz w:val="18"/>
                          <w:szCs w:val="18"/>
                        </w:rPr>
                        <w:t>: Modified Proj2Advisors table data</w:t>
                      </w:r>
                    </w:p>
                  </w:txbxContent>
                </v:textbox>
                <w10:wrap type="tight" anchory="page"/>
              </v:shape>
            </w:pict>
          </mc:Fallback>
        </mc:AlternateContent>
      </w:r>
      <w:r>
        <w:rPr>
          <w:noProof/>
        </w:rPr>
        <mc:AlternateContent>
          <mc:Choice Requires="wps">
            <w:drawing>
              <wp:anchor distT="0" distB="0" distL="114300" distR="114300" simplePos="0" relativeHeight="251723776" behindDoc="1" locked="0" layoutInCell="1" allowOverlap="1" wp14:anchorId="7E2F8A19" wp14:editId="00D1DDFE">
                <wp:simplePos x="0" y="0"/>
                <wp:positionH relativeFrom="column">
                  <wp:posOffset>0</wp:posOffset>
                </wp:positionH>
                <wp:positionV relativeFrom="page">
                  <wp:posOffset>3373120</wp:posOffset>
                </wp:positionV>
                <wp:extent cx="3310890" cy="289560"/>
                <wp:effectExtent l="0" t="0" r="0" b="0"/>
                <wp:wrapTight wrapText="bothSides">
                  <wp:wrapPolygon edited="0">
                    <wp:start x="373" y="0"/>
                    <wp:lineTo x="373" y="19895"/>
                    <wp:lineTo x="21128" y="19895"/>
                    <wp:lineTo x="21128" y="0"/>
                    <wp:lineTo x="373"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890" cy="289560"/>
                        </a:xfrm>
                        <a:prstGeom prst="rect">
                          <a:avLst/>
                        </a:prstGeom>
                        <a:noFill/>
                        <a:ln w="9525">
                          <a:noFill/>
                          <a:miter lim="800000"/>
                          <a:headEnd/>
                          <a:tailEnd/>
                        </a:ln>
                      </wps:spPr>
                      <wps:txb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8</w:t>
                            </w:r>
                            <w:r>
                              <w:rPr>
                                <w:i/>
                                <w:color w:val="44546A" w:themeColor="text2"/>
                                <w:sz w:val="18"/>
                                <w:szCs w:val="18"/>
                              </w:rPr>
                              <w:t>: Original Proj2Advisors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F8A19" id="_x0000_s1045" type="#_x0000_t202" style="position:absolute;left:0;text-align:left;margin-left:0;margin-top:265.6pt;width:260.7pt;height:2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" filled="f" stroked="f">
                <v:textbo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1</w:t>
                      </w:r>
                      <w:r w:rsidR="00FD13B6">
                        <w:rPr>
                          <w:i/>
                          <w:color w:val="44546A" w:themeColor="text2"/>
                          <w:sz w:val="18"/>
                          <w:szCs w:val="18"/>
                        </w:rPr>
                        <w:t>8</w:t>
                      </w:r>
                      <w:r>
                        <w:rPr>
                          <w:i/>
                          <w:color w:val="44546A" w:themeColor="text2"/>
                          <w:sz w:val="18"/>
                          <w:szCs w:val="18"/>
                        </w:rPr>
                        <w:t>: Original Proj2Advisors table data</w:t>
                      </w:r>
                    </w:p>
                  </w:txbxContent>
                </v:textbox>
                <w10:wrap type="tight" anchory="page"/>
              </v:shape>
            </w:pict>
          </mc:Fallback>
        </mc:AlternateContent>
      </w:r>
      <w:r w:rsidR="004763EF">
        <w:t>The following section shows the changes that were made to the MySQL database tables to support the updates and additional features that were made to the website. The biggest challenge I encountered was implementing the code to convert the major abbreviations to their full names</w:t>
      </w:r>
      <w:r w:rsidR="00565810">
        <w:t xml:space="preserve"> and back</w:t>
      </w:r>
      <w:r w:rsidR="004763EF">
        <w:t xml:space="preserve"> correctly</w:t>
      </w:r>
      <w:r w:rsidR="00565810">
        <w:t xml:space="preserve"> and efficiently. I wanted to keep the code simple and avoid loops. In most places, I used the str_replace function to replace each major abbreviation with its full name while keeping the rest of the string unchanged.</w:t>
      </w:r>
      <w:r w:rsidRPr="00574242">
        <w:rPr>
          <w:noProof/>
        </w:rPr>
        <w:t xml:space="preserve"> </w:t>
      </w:r>
    </w:p>
    <w:p w:rsidR="00574242" w:rsidRDefault="00574242" w:rsidP="00565810">
      <w:pPr>
        <w:jc w:val="both"/>
      </w:pPr>
      <w:r>
        <w:rPr>
          <w:noProof/>
        </w:rPr>
        <mc:AlternateContent>
          <mc:Choice Requires="wps">
            <w:drawing>
              <wp:anchor distT="0" distB="0" distL="114300" distR="114300" simplePos="0" relativeHeight="251735040" behindDoc="1" locked="0" layoutInCell="1" allowOverlap="1" wp14:anchorId="3D40F32E" wp14:editId="7FBE0326">
                <wp:simplePos x="0" y="0"/>
                <wp:positionH relativeFrom="column">
                  <wp:posOffset>1620520</wp:posOffset>
                </wp:positionH>
                <wp:positionV relativeFrom="page">
                  <wp:posOffset>9089621</wp:posOffset>
                </wp:positionV>
                <wp:extent cx="3310890" cy="289560"/>
                <wp:effectExtent l="0" t="0" r="0" b="0"/>
                <wp:wrapTight wrapText="bothSides">
                  <wp:wrapPolygon edited="0">
                    <wp:start x="373" y="0"/>
                    <wp:lineTo x="373" y="19895"/>
                    <wp:lineTo x="21128" y="19895"/>
                    <wp:lineTo x="21128" y="0"/>
                    <wp:lineTo x="373"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890" cy="289560"/>
                        </a:xfrm>
                        <a:prstGeom prst="rect">
                          <a:avLst/>
                        </a:prstGeom>
                        <a:noFill/>
                        <a:ln w="9525">
                          <a:noFill/>
                          <a:miter lim="800000"/>
                          <a:headEnd/>
                          <a:tailEnd/>
                        </a:ln>
                      </wps:spPr>
                      <wps:txb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2</w:t>
                            </w:r>
                            <w:r>
                              <w:rPr>
                                <w:i/>
                                <w:color w:val="44546A" w:themeColor="text2"/>
                                <w:sz w:val="18"/>
                                <w:szCs w:val="18"/>
                              </w:rPr>
                              <w:t>: Original Proj2Appointments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F32E" id="_x0000_s1046" type="#_x0000_t202" style="position:absolute;left:0;text-align:left;margin-left:127.6pt;margin-top:715.7pt;width:260.7pt;height:22.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" filled="f" stroked="f">
                <v:textbo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2</w:t>
                      </w:r>
                      <w:r>
                        <w:rPr>
                          <w:i/>
                          <w:color w:val="44546A" w:themeColor="text2"/>
                          <w:sz w:val="18"/>
                          <w:szCs w:val="18"/>
                        </w:rPr>
                        <w:t>: Original Proj2Appointments table data</w:t>
                      </w:r>
                    </w:p>
                  </w:txbxContent>
                </v:textbox>
                <w10:wrap type="tight" anchory="page"/>
              </v:shape>
            </w:pict>
          </mc:Fallback>
        </mc:AlternateContent>
      </w:r>
      <w:r>
        <w:rPr>
          <w:noProof/>
        </w:rPr>
        <w:drawing>
          <wp:anchor distT="0" distB="0" distL="114300" distR="114300" simplePos="0" relativeHeight="251732992" behindDoc="1" locked="0" layoutInCell="1" allowOverlap="1" wp14:anchorId="378BC809" wp14:editId="0885C53C">
            <wp:simplePos x="0" y="0"/>
            <wp:positionH relativeFrom="column">
              <wp:posOffset>15875</wp:posOffset>
            </wp:positionH>
            <wp:positionV relativeFrom="page">
              <wp:posOffset>5262130</wp:posOffset>
            </wp:positionV>
            <wp:extent cx="6858000" cy="3804285"/>
            <wp:effectExtent l="57150" t="76200" r="190500" b="196215"/>
            <wp:wrapTight wrapText="bothSides">
              <wp:wrapPolygon edited="0">
                <wp:start x="180" y="-433"/>
                <wp:lineTo x="-180" y="-216"/>
                <wp:lineTo x="-180" y="21849"/>
                <wp:lineTo x="180" y="22606"/>
                <wp:lineTo x="21780" y="22606"/>
                <wp:lineTo x="21900" y="22281"/>
                <wp:lineTo x="22140" y="20659"/>
                <wp:lineTo x="22140" y="1514"/>
                <wp:lineTo x="21840" y="0"/>
                <wp:lineTo x="21780" y="-433"/>
                <wp:lineTo x="180" y="-433"/>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3804285"/>
                    </a:xfrm>
                    <a:prstGeom prst="rect">
                      <a:avLst/>
                    </a:prstGeom>
                    <a:effectLst>
                      <a:outerShdw blurRad="1270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1" locked="0" layoutInCell="1" allowOverlap="1" wp14:anchorId="0EEC389C" wp14:editId="174479CA">
                <wp:simplePos x="0" y="0"/>
                <wp:positionH relativeFrom="column">
                  <wp:posOffset>3560618</wp:posOffset>
                </wp:positionH>
                <wp:positionV relativeFrom="page">
                  <wp:posOffset>4879456</wp:posOffset>
                </wp:positionV>
                <wp:extent cx="3310890" cy="289560"/>
                <wp:effectExtent l="0" t="0" r="0" b="0"/>
                <wp:wrapTight wrapText="bothSides">
                  <wp:wrapPolygon edited="0">
                    <wp:start x="373" y="0"/>
                    <wp:lineTo x="373" y="19895"/>
                    <wp:lineTo x="21128" y="19895"/>
                    <wp:lineTo x="21128" y="0"/>
                    <wp:lineTo x="373"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890" cy="289560"/>
                        </a:xfrm>
                        <a:prstGeom prst="rect">
                          <a:avLst/>
                        </a:prstGeom>
                        <a:noFill/>
                        <a:ln w="9525">
                          <a:noFill/>
                          <a:miter lim="800000"/>
                          <a:headEnd/>
                          <a:tailEnd/>
                        </a:ln>
                      </wps:spPr>
                      <wps:txb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w:t>
                            </w:r>
                            <w:r w:rsidR="00FD13B6">
                              <w:rPr>
                                <w:i/>
                                <w:color w:val="44546A" w:themeColor="text2"/>
                                <w:sz w:val="18"/>
                                <w:szCs w:val="18"/>
                              </w:rPr>
                              <w:t>21</w:t>
                            </w:r>
                            <w:r>
                              <w:rPr>
                                <w:i/>
                                <w:color w:val="44546A" w:themeColor="text2"/>
                                <w:sz w:val="18"/>
                                <w:szCs w:val="18"/>
                              </w:rPr>
                              <w:t>: Modified Proj2Advisors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C389C" id="_x0000_s1047" type="#_x0000_t202" style="position:absolute;left:0;text-align:left;margin-left:280.35pt;margin-top:384.2pt;width:260.7pt;height:22.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" filled="f" stroked="f">
                <v:textbo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w:t>
                      </w:r>
                      <w:r w:rsidR="00FD13B6">
                        <w:rPr>
                          <w:i/>
                          <w:color w:val="44546A" w:themeColor="text2"/>
                          <w:sz w:val="18"/>
                          <w:szCs w:val="18"/>
                        </w:rPr>
                        <w:t>21</w:t>
                      </w:r>
                      <w:r>
                        <w:rPr>
                          <w:i/>
                          <w:color w:val="44546A" w:themeColor="text2"/>
                          <w:sz w:val="18"/>
                          <w:szCs w:val="18"/>
                        </w:rPr>
                        <w:t>: Modified Proj2Advisors table structure</w:t>
                      </w:r>
                    </w:p>
                  </w:txbxContent>
                </v:textbox>
                <w10:wrap type="tight" anchory="page"/>
              </v:shape>
            </w:pict>
          </mc:Fallback>
        </mc:AlternateContent>
      </w:r>
      <w:r>
        <w:rPr>
          <w:noProof/>
        </w:rPr>
        <mc:AlternateContent>
          <mc:Choice Requires="wps">
            <w:drawing>
              <wp:anchor distT="0" distB="0" distL="114300" distR="114300" simplePos="0" relativeHeight="251725824" behindDoc="1" locked="0" layoutInCell="1" allowOverlap="1" wp14:anchorId="3900E7F1" wp14:editId="72CECCCF">
                <wp:simplePos x="0" y="0"/>
                <wp:positionH relativeFrom="column">
                  <wp:posOffset>0</wp:posOffset>
                </wp:positionH>
                <wp:positionV relativeFrom="page">
                  <wp:posOffset>4703445</wp:posOffset>
                </wp:positionV>
                <wp:extent cx="3310890" cy="289560"/>
                <wp:effectExtent l="0" t="0" r="0" b="0"/>
                <wp:wrapTight wrapText="bothSides">
                  <wp:wrapPolygon edited="0">
                    <wp:start x="373" y="0"/>
                    <wp:lineTo x="373" y="19895"/>
                    <wp:lineTo x="21128" y="19895"/>
                    <wp:lineTo x="21128" y="0"/>
                    <wp:lineTo x="373"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890" cy="289560"/>
                        </a:xfrm>
                        <a:prstGeom prst="rect">
                          <a:avLst/>
                        </a:prstGeom>
                        <a:noFill/>
                        <a:ln w="9525">
                          <a:noFill/>
                          <a:miter lim="800000"/>
                          <a:headEnd/>
                          <a:tailEnd/>
                        </a:ln>
                      </wps:spPr>
                      <wps:txb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w:t>
                            </w:r>
                            <w:r w:rsidR="00FD13B6">
                              <w:rPr>
                                <w:i/>
                                <w:color w:val="44546A" w:themeColor="text2"/>
                                <w:sz w:val="18"/>
                                <w:szCs w:val="18"/>
                              </w:rPr>
                              <w:t>20</w:t>
                            </w:r>
                            <w:r>
                              <w:rPr>
                                <w:i/>
                                <w:color w:val="44546A" w:themeColor="text2"/>
                                <w:sz w:val="18"/>
                                <w:szCs w:val="18"/>
                              </w:rPr>
                              <w:t>: Original Proj2Advisors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0E7F1" id="_x0000_s1048" type="#_x0000_t202" style="position:absolute;left:0;text-align:left;margin-left:0;margin-top:370.35pt;width:260.7pt;height:22.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" filled="f" stroked="f">
                <v:textbox>
                  <w:txbxContent>
                    <w:p w:rsidR="00574242" w:rsidRPr="00D20597" w:rsidRDefault="00574242" w:rsidP="00574242">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w:t>
                      </w:r>
                      <w:r w:rsidR="00FD13B6">
                        <w:rPr>
                          <w:i/>
                          <w:color w:val="44546A" w:themeColor="text2"/>
                          <w:sz w:val="18"/>
                          <w:szCs w:val="18"/>
                        </w:rPr>
                        <w:t>20</w:t>
                      </w:r>
                      <w:r>
                        <w:rPr>
                          <w:i/>
                          <w:color w:val="44546A" w:themeColor="text2"/>
                          <w:sz w:val="18"/>
                          <w:szCs w:val="18"/>
                        </w:rPr>
                        <w:t>: Original Proj2Advisors table structure</w:t>
                      </w:r>
                    </w:p>
                  </w:txbxContent>
                </v:textbox>
                <w10:wrap type="tight" anchory="page"/>
              </v:shape>
            </w:pict>
          </mc:Fallback>
        </mc:AlternateContent>
      </w:r>
      <w:r>
        <w:rPr>
          <w:noProof/>
        </w:rPr>
        <w:drawing>
          <wp:anchor distT="0" distB="0" distL="114300" distR="114300" simplePos="0" relativeHeight="251721728" behindDoc="1" locked="0" layoutInCell="1" allowOverlap="1" wp14:anchorId="02940D40" wp14:editId="04CD0108">
            <wp:simplePos x="0" y="0"/>
            <wp:positionH relativeFrom="column">
              <wp:posOffset>0</wp:posOffset>
            </wp:positionH>
            <wp:positionV relativeFrom="page">
              <wp:posOffset>3823855</wp:posOffset>
            </wp:positionV>
            <wp:extent cx="3310890" cy="862965"/>
            <wp:effectExtent l="57150" t="76200" r="194310" b="184785"/>
            <wp:wrapTight wrapText="bothSides">
              <wp:wrapPolygon edited="0">
                <wp:start x="373" y="-1907"/>
                <wp:lineTo x="-373" y="-954"/>
                <wp:lineTo x="-373" y="21934"/>
                <wp:lineTo x="373" y="25748"/>
                <wp:lineTo x="21998" y="25748"/>
                <wp:lineTo x="22122" y="24795"/>
                <wp:lineTo x="22743" y="21934"/>
                <wp:lineTo x="22743" y="6675"/>
                <wp:lineTo x="22122" y="0"/>
                <wp:lineTo x="21998" y="-1907"/>
                <wp:lineTo x="373" y="-1907"/>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0890" cy="86296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47AD4CE6" wp14:editId="5E6BFED7">
            <wp:simplePos x="0" y="0"/>
            <wp:positionH relativeFrom="column">
              <wp:posOffset>0</wp:posOffset>
            </wp:positionH>
            <wp:positionV relativeFrom="page">
              <wp:posOffset>2611120</wp:posOffset>
            </wp:positionV>
            <wp:extent cx="3310890" cy="755650"/>
            <wp:effectExtent l="57150" t="76200" r="194310" b="196850"/>
            <wp:wrapTight wrapText="bothSides">
              <wp:wrapPolygon edited="0">
                <wp:start x="373" y="-2178"/>
                <wp:lineTo x="-373" y="-1089"/>
                <wp:lineTo x="-373" y="22871"/>
                <wp:lineTo x="373" y="26682"/>
                <wp:lineTo x="21998" y="26682"/>
                <wp:lineTo x="22246" y="25049"/>
                <wp:lineTo x="22743" y="16881"/>
                <wp:lineTo x="22743" y="7624"/>
                <wp:lineTo x="22122" y="0"/>
                <wp:lineTo x="21998" y="-2178"/>
                <wp:lineTo x="373" y="-2178"/>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10890" cy="755650"/>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5810">
        <w:rPr>
          <w:noProof/>
        </w:rPr>
        <w:drawing>
          <wp:anchor distT="0" distB="0" distL="114300" distR="114300" simplePos="0" relativeHeight="251719680" behindDoc="1" locked="0" layoutInCell="1" allowOverlap="1" wp14:anchorId="701C7337" wp14:editId="0E7D0184">
            <wp:simplePos x="0" y="0"/>
            <wp:positionH relativeFrom="column">
              <wp:posOffset>3543300</wp:posOffset>
            </wp:positionH>
            <wp:positionV relativeFrom="page">
              <wp:posOffset>3823624</wp:posOffset>
            </wp:positionV>
            <wp:extent cx="3308350" cy="1052830"/>
            <wp:effectExtent l="57150" t="57150" r="196850" b="185420"/>
            <wp:wrapTight wrapText="bothSides">
              <wp:wrapPolygon edited="0">
                <wp:start x="124" y="-1172"/>
                <wp:lineTo x="-373" y="-391"/>
                <wp:lineTo x="-373" y="22668"/>
                <wp:lineTo x="124" y="25013"/>
                <wp:lineTo x="22263" y="25013"/>
                <wp:lineTo x="22761" y="18760"/>
                <wp:lineTo x="22761" y="5862"/>
                <wp:lineTo x="22263" y="0"/>
                <wp:lineTo x="22263" y="-1172"/>
                <wp:lineTo x="124" y="-1172"/>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8350" cy="1052830"/>
                    </a:xfrm>
                    <a:prstGeom prst="rect">
                      <a:avLst/>
                    </a:prstGeom>
                    <a:effectLst>
                      <a:outerShdw blurRad="127000" dist="889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5810">
        <w:rPr>
          <w:noProof/>
        </w:rPr>
        <w:drawing>
          <wp:anchor distT="0" distB="0" distL="114300" distR="114300" simplePos="0" relativeHeight="251718656" behindDoc="1" locked="0" layoutInCell="1" allowOverlap="1" wp14:anchorId="6CAFD43B" wp14:editId="306DCCE0">
            <wp:simplePos x="0" y="0"/>
            <wp:positionH relativeFrom="column">
              <wp:posOffset>3560445</wp:posOffset>
            </wp:positionH>
            <wp:positionV relativeFrom="page">
              <wp:posOffset>2611120</wp:posOffset>
            </wp:positionV>
            <wp:extent cx="3289935" cy="850265"/>
            <wp:effectExtent l="57150" t="76200" r="196215" b="197485"/>
            <wp:wrapTight wrapText="bothSides">
              <wp:wrapPolygon edited="0">
                <wp:start x="375" y="-1936"/>
                <wp:lineTo x="-375" y="-968"/>
                <wp:lineTo x="-375" y="22261"/>
                <wp:lineTo x="375" y="26133"/>
                <wp:lineTo x="22013" y="26133"/>
                <wp:lineTo x="22138" y="25165"/>
                <wp:lineTo x="22763" y="22261"/>
                <wp:lineTo x="22763" y="6775"/>
                <wp:lineTo x="22138" y="0"/>
                <wp:lineTo x="22013" y="-1936"/>
                <wp:lineTo x="375" y="-1936"/>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89935" cy="85026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65810" w:rsidRPr="00574242" w:rsidRDefault="00FD13B6" w:rsidP="00574242">
      <w:r>
        <w:rPr>
          <w:noProof/>
        </w:rPr>
        <w:lastRenderedPageBreak/>
        <mc:AlternateContent>
          <mc:Choice Requires="wps">
            <w:drawing>
              <wp:anchor distT="0" distB="0" distL="114300" distR="114300" simplePos="0" relativeHeight="251754496" behindDoc="1" locked="0" layoutInCell="1" allowOverlap="1" wp14:anchorId="00DA9799" wp14:editId="5CF68293">
                <wp:simplePos x="0" y="0"/>
                <wp:positionH relativeFrom="column">
                  <wp:posOffset>3670935</wp:posOffset>
                </wp:positionH>
                <wp:positionV relativeFrom="page">
                  <wp:posOffset>7861935</wp:posOffset>
                </wp:positionV>
                <wp:extent cx="3123565" cy="289560"/>
                <wp:effectExtent l="0" t="0" r="0" b="0"/>
                <wp:wrapTight wrapText="bothSides">
                  <wp:wrapPolygon edited="0">
                    <wp:start x="395" y="0"/>
                    <wp:lineTo x="395" y="19895"/>
                    <wp:lineTo x="21077" y="19895"/>
                    <wp:lineTo x="21077" y="0"/>
                    <wp:lineTo x="395"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565" cy="289560"/>
                        </a:xfrm>
                        <a:prstGeom prst="rect">
                          <a:avLst/>
                        </a:prstGeom>
                        <a:noFill/>
                        <a:ln w="9525">
                          <a:noFill/>
                          <a:miter lim="800000"/>
                          <a:headEnd/>
                          <a:tailEnd/>
                        </a:ln>
                      </wps:spPr>
                      <wps:txb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28: Modified Proj2Students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A9799" id="_x0000_s1049" type="#_x0000_t202" style="position:absolute;margin-left:289.05pt;margin-top:619.05pt;width:245.95pt;height:22.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" filled="f" stroked="f">
                <v:textbo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28: Modified Proj2Students table structure</w:t>
                      </w:r>
                    </w:p>
                  </w:txbxContent>
                </v:textbox>
                <w10:wrap type="tight" anchory="page"/>
              </v:shape>
            </w:pict>
          </mc:Fallback>
        </mc:AlternateContent>
      </w:r>
      <w:r>
        <w:rPr>
          <w:noProof/>
        </w:rPr>
        <w:drawing>
          <wp:anchor distT="0" distB="0" distL="114300" distR="114300" simplePos="0" relativeHeight="251752448" behindDoc="1" locked="0" layoutInCell="1" allowOverlap="1" wp14:anchorId="200D1CA0" wp14:editId="320FE0CC">
            <wp:simplePos x="0" y="0"/>
            <wp:positionH relativeFrom="column">
              <wp:posOffset>3616036</wp:posOffset>
            </wp:positionH>
            <wp:positionV relativeFrom="page">
              <wp:posOffset>6698673</wp:posOffset>
            </wp:positionV>
            <wp:extent cx="3179445" cy="1128395"/>
            <wp:effectExtent l="57150" t="57150" r="211455" b="205105"/>
            <wp:wrapTight wrapText="bothSides">
              <wp:wrapPolygon edited="0">
                <wp:start x="647" y="-1094"/>
                <wp:lineTo x="-388" y="-365"/>
                <wp:lineTo x="-388" y="22244"/>
                <wp:lineTo x="129" y="24432"/>
                <wp:lineTo x="259" y="25162"/>
                <wp:lineTo x="22260" y="25162"/>
                <wp:lineTo x="22778" y="22974"/>
                <wp:lineTo x="22907" y="4011"/>
                <wp:lineTo x="22260" y="-365"/>
                <wp:lineTo x="22001" y="-1094"/>
                <wp:lineTo x="647" y="-1094"/>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79445" cy="1128395"/>
                    </a:xfrm>
                    <a:prstGeom prst="rect">
                      <a:avLst/>
                    </a:prstGeom>
                    <a:effectLst>
                      <a:outerShdw blurRad="127000" dist="1143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1" locked="0" layoutInCell="1" allowOverlap="1" wp14:anchorId="63F5E509" wp14:editId="6B608197">
                <wp:simplePos x="0" y="0"/>
                <wp:positionH relativeFrom="column">
                  <wp:posOffset>1918855</wp:posOffset>
                </wp:positionH>
                <wp:positionV relativeFrom="page">
                  <wp:posOffset>6369454</wp:posOffset>
                </wp:positionV>
                <wp:extent cx="3013075" cy="289560"/>
                <wp:effectExtent l="0" t="0" r="0" b="0"/>
                <wp:wrapTight wrapText="bothSides">
                  <wp:wrapPolygon edited="0">
                    <wp:start x="410" y="0"/>
                    <wp:lineTo x="410" y="19895"/>
                    <wp:lineTo x="21168" y="19895"/>
                    <wp:lineTo x="21168" y="0"/>
                    <wp:lineTo x="410" y="0"/>
                  </wp:wrapPolygon>
                </wp:wrapTight>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89560"/>
                        </a:xfrm>
                        <a:prstGeom prst="rect">
                          <a:avLst/>
                        </a:prstGeom>
                        <a:noFill/>
                        <a:ln w="9525">
                          <a:noFill/>
                          <a:miter lim="800000"/>
                          <a:headEnd/>
                          <a:tailEnd/>
                        </a:ln>
                      </wps:spPr>
                      <wps:txb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26: Original Proj2Students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5E509" id="_x0000_s1050" type="#_x0000_t202" style="position:absolute;margin-left:151.1pt;margin-top:501.55pt;width:237.25pt;height:22.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" filled="f" stroked="f">
                <v:textbo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26: Original Proj2Students table data</w:t>
                      </w:r>
                    </w:p>
                  </w:txbxContent>
                </v:textbox>
                <w10:wrap type="tight" anchory="page"/>
              </v:shape>
            </w:pict>
          </mc:Fallback>
        </mc:AlternateContent>
      </w:r>
      <w:r>
        <w:rPr>
          <w:noProof/>
        </w:rPr>
        <w:drawing>
          <wp:anchor distT="0" distB="0" distL="114300" distR="114300" simplePos="0" relativeHeight="251743232" behindDoc="1" locked="0" layoutInCell="1" allowOverlap="1" wp14:anchorId="705874FD" wp14:editId="0C8D06EC">
            <wp:simplePos x="0" y="0"/>
            <wp:positionH relativeFrom="column">
              <wp:posOffset>55245</wp:posOffset>
            </wp:positionH>
            <wp:positionV relativeFrom="page">
              <wp:posOffset>5334000</wp:posOffset>
            </wp:positionV>
            <wp:extent cx="6802120" cy="1005840"/>
            <wp:effectExtent l="57150" t="76200" r="189230" b="194310"/>
            <wp:wrapTight wrapText="bothSides">
              <wp:wrapPolygon edited="0">
                <wp:start x="181" y="-1636"/>
                <wp:lineTo x="-181" y="-818"/>
                <wp:lineTo x="-181" y="22500"/>
                <wp:lineTo x="181" y="25364"/>
                <wp:lineTo x="21777" y="25364"/>
                <wp:lineTo x="22140" y="19227"/>
                <wp:lineTo x="22140" y="5727"/>
                <wp:lineTo x="21838" y="0"/>
                <wp:lineTo x="21777" y="-1636"/>
                <wp:lineTo x="181" y="-1636"/>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 b="35632"/>
                    <a:stretch/>
                  </pic:blipFill>
                  <pic:spPr bwMode="auto">
                    <a:xfrm>
                      <a:off x="0" y="0"/>
                      <a:ext cx="6802120" cy="100584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1" locked="0" layoutInCell="1" allowOverlap="1" wp14:anchorId="194F4CB3" wp14:editId="123E3503">
                <wp:simplePos x="0" y="0"/>
                <wp:positionH relativeFrom="column">
                  <wp:posOffset>1918335</wp:posOffset>
                </wp:positionH>
                <wp:positionV relativeFrom="page">
                  <wp:posOffset>4993467</wp:posOffset>
                </wp:positionV>
                <wp:extent cx="3013075" cy="289560"/>
                <wp:effectExtent l="0" t="0" r="0" b="0"/>
                <wp:wrapTight wrapText="bothSides">
                  <wp:wrapPolygon edited="0">
                    <wp:start x="410" y="0"/>
                    <wp:lineTo x="410" y="19895"/>
                    <wp:lineTo x="21168" y="19895"/>
                    <wp:lineTo x="21168" y="0"/>
                    <wp:lineTo x="410" y="0"/>
                  </wp:wrapPolygon>
                </wp:wrapTight>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89560"/>
                        </a:xfrm>
                        <a:prstGeom prst="rect">
                          <a:avLst/>
                        </a:prstGeom>
                        <a:noFill/>
                        <a:ln w="9525">
                          <a:noFill/>
                          <a:miter lim="800000"/>
                          <a:headEnd/>
                          <a:tailEnd/>
                        </a:ln>
                      </wps:spPr>
                      <wps:txb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5</w:t>
                            </w:r>
                            <w:r>
                              <w:rPr>
                                <w:i/>
                                <w:color w:val="44546A" w:themeColor="text2"/>
                                <w:sz w:val="18"/>
                                <w:szCs w:val="18"/>
                              </w:rPr>
                              <w:t>: Modified Proj2Appointments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F4CB3" id="_x0000_s1051" type="#_x0000_t202" style="position:absolute;margin-left:151.05pt;margin-top:393.2pt;width:237.25pt;height:22.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" filled="f" stroked="f">
                <v:textbo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5</w:t>
                      </w:r>
                      <w:r>
                        <w:rPr>
                          <w:i/>
                          <w:color w:val="44546A" w:themeColor="text2"/>
                          <w:sz w:val="18"/>
                          <w:szCs w:val="18"/>
                        </w:rPr>
                        <w:t>: Modified Proj2Appointments table data</w:t>
                      </w:r>
                    </w:p>
                  </w:txbxContent>
                </v:textbox>
                <w10:wrap type="tight" anchory="page"/>
              </v:shape>
            </w:pict>
          </mc:Fallback>
        </mc:AlternateContent>
      </w:r>
      <w:r>
        <w:rPr>
          <w:noProof/>
        </w:rPr>
        <w:drawing>
          <wp:anchor distT="0" distB="0" distL="114300" distR="114300" simplePos="0" relativeHeight="251730944" behindDoc="1" locked="0" layoutInCell="1" allowOverlap="1" wp14:anchorId="77848097" wp14:editId="31460C27">
            <wp:simplePos x="0" y="0"/>
            <wp:positionH relativeFrom="column">
              <wp:posOffset>0</wp:posOffset>
            </wp:positionH>
            <wp:positionV relativeFrom="page">
              <wp:posOffset>2755149</wp:posOffset>
            </wp:positionV>
            <wp:extent cx="6858000" cy="2194560"/>
            <wp:effectExtent l="57150" t="76200" r="190500" b="186690"/>
            <wp:wrapTight wrapText="bothSides">
              <wp:wrapPolygon edited="0">
                <wp:start x="180" y="-750"/>
                <wp:lineTo x="-180" y="-375"/>
                <wp:lineTo x="-180" y="21938"/>
                <wp:lineTo x="180" y="23250"/>
                <wp:lineTo x="21780" y="23250"/>
                <wp:lineTo x="22140" y="20813"/>
                <wp:lineTo x="22140" y="2625"/>
                <wp:lineTo x="21840" y="0"/>
                <wp:lineTo x="21780" y="-750"/>
                <wp:lineTo x="180" y="-75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 b="21599"/>
                    <a:stretch/>
                  </pic:blipFill>
                  <pic:spPr bwMode="auto">
                    <a:xfrm>
                      <a:off x="0" y="0"/>
                      <a:ext cx="6858000" cy="219456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63518F">
        <w:rPr>
          <w:noProof/>
        </w:rPr>
        <mc:AlternateContent>
          <mc:Choice Requires="wps">
            <w:drawing>
              <wp:anchor distT="0" distB="0" distL="114300" distR="114300" simplePos="0" relativeHeight="251737088" behindDoc="1" locked="0" layoutInCell="1" allowOverlap="1" wp14:anchorId="674D1233" wp14:editId="12C02D29">
                <wp:simplePos x="0" y="0"/>
                <wp:positionH relativeFrom="column">
                  <wp:posOffset>62230</wp:posOffset>
                </wp:positionH>
                <wp:positionV relativeFrom="page">
                  <wp:posOffset>2465532</wp:posOffset>
                </wp:positionV>
                <wp:extent cx="3250565" cy="289560"/>
                <wp:effectExtent l="0" t="0" r="0" b="0"/>
                <wp:wrapTight wrapText="bothSides">
                  <wp:wrapPolygon edited="0">
                    <wp:start x="380" y="0"/>
                    <wp:lineTo x="380" y="19895"/>
                    <wp:lineTo x="21140" y="19895"/>
                    <wp:lineTo x="21140" y="0"/>
                    <wp:lineTo x="380" y="0"/>
                  </wp:wrapPolygon>
                </wp:wrapTight>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0565" cy="289560"/>
                        </a:xfrm>
                        <a:prstGeom prst="rect">
                          <a:avLst/>
                        </a:prstGeom>
                        <a:noFill/>
                        <a:ln w="9525">
                          <a:noFill/>
                          <a:miter lim="800000"/>
                          <a:headEnd/>
                          <a:tailEnd/>
                        </a:ln>
                      </wps:spPr>
                      <wps:txb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3</w:t>
                            </w:r>
                            <w:r>
                              <w:rPr>
                                <w:i/>
                                <w:color w:val="44546A" w:themeColor="text2"/>
                                <w:sz w:val="18"/>
                                <w:szCs w:val="18"/>
                              </w:rPr>
                              <w:t>: Original Proj2Appointments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1233" id="_x0000_s1052" type="#_x0000_t202" style="position:absolute;margin-left:4.9pt;margin-top:194.15pt;width:255.95pt;height:22.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" filled="f" stroked="f">
                <v:textbo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3</w:t>
                      </w:r>
                      <w:r>
                        <w:rPr>
                          <w:i/>
                          <w:color w:val="44546A" w:themeColor="text2"/>
                          <w:sz w:val="18"/>
                          <w:szCs w:val="18"/>
                        </w:rPr>
                        <w:t>: Original Proj2Appointments table structure</w:t>
                      </w:r>
                    </w:p>
                  </w:txbxContent>
                </v:textbox>
                <w10:wrap type="tight" anchory="page"/>
              </v:shape>
            </w:pict>
          </mc:Fallback>
        </mc:AlternateContent>
      </w:r>
      <w:r w:rsidR="0063518F">
        <w:rPr>
          <w:noProof/>
        </w:rPr>
        <w:drawing>
          <wp:anchor distT="0" distB="0" distL="114300" distR="114300" simplePos="0" relativeHeight="251742208" behindDoc="1" locked="0" layoutInCell="1" allowOverlap="1" wp14:anchorId="71913052" wp14:editId="69F79CFE">
            <wp:simplePos x="0" y="0"/>
            <wp:positionH relativeFrom="column">
              <wp:posOffset>60267</wp:posOffset>
            </wp:positionH>
            <wp:positionV relativeFrom="page">
              <wp:posOffset>1309254</wp:posOffset>
            </wp:positionV>
            <wp:extent cx="3250565" cy="1136015"/>
            <wp:effectExtent l="57150" t="76200" r="197485" b="197485"/>
            <wp:wrapTight wrapText="bothSides">
              <wp:wrapPolygon edited="0">
                <wp:start x="380" y="-1449"/>
                <wp:lineTo x="-380" y="-724"/>
                <wp:lineTo x="-380" y="22457"/>
                <wp:lineTo x="253" y="24268"/>
                <wp:lineTo x="380" y="24993"/>
                <wp:lineTo x="22026" y="24993"/>
                <wp:lineTo x="22153" y="24268"/>
                <wp:lineTo x="22659" y="22457"/>
                <wp:lineTo x="22786" y="5071"/>
                <wp:lineTo x="22153" y="0"/>
                <wp:lineTo x="22026" y="-1449"/>
                <wp:lineTo x="380" y="-1449"/>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50565" cy="113601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3518F">
        <w:rPr>
          <w:noProof/>
        </w:rPr>
        <mc:AlternateContent>
          <mc:Choice Requires="wps">
            <w:drawing>
              <wp:anchor distT="0" distB="0" distL="114300" distR="114300" simplePos="0" relativeHeight="251739136" behindDoc="1" locked="0" layoutInCell="1" allowOverlap="1" wp14:anchorId="5B4EA8FE" wp14:editId="73B6079D">
                <wp:simplePos x="0" y="0"/>
                <wp:positionH relativeFrom="column">
                  <wp:posOffset>3670935</wp:posOffset>
                </wp:positionH>
                <wp:positionV relativeFrom="page">
                  <wp:posOffset>2465705</wp:posOffset>
                </wp:positionV>
                <wp:extent cx="3185795" cy="289560"/>
                <wp:effectExtent l="0" t="0" r="0" b="0"/>
                <wp:wrapTight wrapText="bothSides">
                  <wp:wrapPolygon edited="0">
                    <wp:start x="387" y="0"/>
                    <wp:lineTo x="387" y="19895"/>
                    <wp:lineTo x="21182" y="19895"/>
                    <wp:lineTo x="21182" y="0"/>
                    <wp:lineTo x="387" y="0"/>
                  </wp:wrapPolygon>
                </wp:wrapTight>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289560"/>
                        </a:xfrm>
                        <a:prstGeom prst="rect">
                          <a:avLst/>
                        </a:prstGeom>
                        <a:noFill/>
                        <a:ln w="9525">
                          <a:noFill/>
                          <a:miter lim="800000"/>
                          <a:headEnd/>
                          <a:tailEnd/>
                        </a:ln>
                      </wps:spPr>
                      <wps:txb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4</w:t>
                            </w:r>
                            <w:r>
                              <w:rPr>
                                <w:i/>
                                <w:color w:val="44546A" w:themeColor="text2"/>
                                <w:sz w:val="18"/>
                                <w:szCs w:val="18"/>
                              </w:rPr>
                              <w:t>: Modified Proj2Appointments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A8FE" id="_x0000_s1053" type="#_x0000_t202" style="position:absolute;margin-left:289.05pt;margin-top:194.15pt;width:250.85pt;height:22.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" filled="f" stroked="f">
                <v:textbox>
                  <w:txbxContent>
                    <w:p w:rsidR="0063518F" w:rsidRPr="00D20597" w:rsidRDefault="0063518F" w:rsidP="0063518F">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w:t>
                      </w:r>
                      <w:r w:rsidR="00FD13B6">
                        <w:rPr>
                          <w:i/>
                          <w:color w:val="44546A" w:themeColor="text2"/>
                          <w:sz w:val="18"/>
                          <w:szCs w:val="18"/>
                        </w:rPr>
                        <w:t>4</w:t>
                      </w:r>
                      <w:r>
                        <w:rPr>
                          <w:i/>
                          <w:color w:val="44546A" w:themeColor="text2"/>
                          <w:sz w:val="18"/>
                          <w:szCs w:val="18"/>
                        </w:rPr>
                        <w:t>: Modified Proj2Appointments table structure</w:t>
                      </w:r>
                    </w:p>
                  </w:txbxContent>
                </v:textbox>
                <w10:wrap type="tight" anchory="page"/>
              </v:shape>
            </w:pict>
          </mc:Fallback>
        </mc:AlternateContent>
      </w:r>
      <w:r w:rsidR="0063518F">
        <w:rPr>
          <w:noProof/>
        </w:rPr>
        <w:drawing>
          <wp:anchor distT="0" distB="0" distL="114300" distR="114300" simplePos="0" relativeHeight="251731968" behindDoc="1" locked="0" layoutInCell="1" allowOverlap="1" wp14:anchorId="294F0F18" wp14:editId="5902C556">
            <wp:simplePos x="0" y="0"/>
            <wp:positionH relativeFrom="column">
              <wp:posOffset>3615690</wp:posOffset>
            </wp:positionH>
            <wp:positionV relativeFrom="page">
              <wp:posOffset>1288415</wp:posOffset>
            </wp:positionV>
            <wp:extent cx="3241675" cy="1156335"/>
            <wp:effectExtent l="57150" t="76200" r="187325" b="196215"/>
            <wp:wrapTight wrapText="bothSides">
              <wp:wrapPolygon edited="0">
                <wp:start x="381" y="-1423"/>
                <wp:lineTo x="-381" y="-712"/>
                <wp:lineTo x="-381" y="22063"/>
                <wp:lineTo x="381" y="24909"/>
                <wp:lineTo x="21960" y="24909"/>
                <wp:lineTo x="22087" y="24198"/>
                <wp:lineTo x="22721" y="22063"/>
                <wp:lineTo x="22721" y="4982"/>
                <wp:lineTo x="22087" y="0"/>
                <wp:lineTo x="21960" y="-1423"/>
                <wp:lineTo x="381" y="-1423"/>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1675" cy="115633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1" locked="0" layoutInCell="1" allowOverlap="1" wp14:anchorId="1B0072EA" wp14:editId="7B4546E8">
                <wp:simplePos x="0" y="0"/>
                <wp:positionH relativeFrom="column">
                  <wp:posOffset>94615</wp:posOffset>
                </wp:positionH>
                <wp:positionV relativeFrom="page">
                  <wp:posOffset>7826144</wp:posOffset>
                </wp:positionV>
                <wp:extent cx="3222625" cy="289560"/>
                <wp:effectExtent l="0" t="0" r="0" b="0"/>
                <wp:wrapTight wrapText="bothSides">
                  <wp:wrapPolygon edited="0">
                    <wp:start x="383" y="0"/>
                    <wp:lineTo x="383" y="19895"/>
                    <wp:lineTo x="21196" y="19895"/>
                    <wp:lineTo x="21196" y="0"/>
                    <wp:lineTo x="383"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289560"/>
                        </a:xfrm>
                        <a:prstGeom prst="rect">
                          <a:avLst/>
                        </a:prstGeom>
                        <a:noFill/>
                        <a:ln w="9525">
                          <a:noFill/>
                          <a:miter lim="800000"/>
                          <a:headEnd/>
                          <a:tailEnd/>
                        </a:ln>
                      </wps:spPr>
                      <wps:txb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27: Original Proj2Students table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072EA" id="_x0000_s1054" type="#_x0000_t202" style="position:absolute;margin-left:7.45pt;margin-top:616.25pt;width:253.75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" filled="f" stroked="f">
                <v:textbo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27: Original Proj2Students table structure</w:t>
                      </w:r>
                    </w:p>
                  </w:txbxContent>
                </v:textbox>
                <w10:wrap type="tight" anchory="page"/>
              </v:shape>
            </w:pict>
          </mc:Fallback>
        </mc:AlternateContent>
      </w:r>
      <w:r>
        <w:rPr>
          <w:noProof/>
        </w:rPr>
        <mc:AlternateContent>
          <mc:Choice Requires="wps">
            <w:drawing>
              <wp:anchor distT="0" distB="0" distL="114300" distR="114300" simplePos="0" relativeHeight="251749376" behindDoc="1" locked="0" layoutInCell="1" allowOverlap="1" wp14:anchorId="2BBE328F" wp14:editId="3AA67097">
                <wp:simplePos x="0" y="0"/>
                <wp:positionH relativeFrom="column">
                  <wp:posOffset>2001462</wp:posOffset>
                </wp:positionH>
                <wp:positionV relativeFrom="page">
                  <wp:posOffset>9278389</wp:posOffset>
                </wp:positionV>
                <wp:extent cx="3013075" cy="289560"/>
                <wp:effectExtent l="0" t="0" r="0" b="0"/>
                <wp:wrapTight wrapText="bothSides">
                  <wp:wrapPolygon edited="0">
                    <wp:start x="410" y="0"/>
                    <wp:lineTo x="410" y="19895"/>
                    <wp:lineTo x="21168" y="19895"/>
                    <wp:lineTo x="21168" y="0"/>
                    <wp:lineTo x="410" y="0"/>
                  </wp:wrapPolygon>
                </wp:wrapTight>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89560"/>
                        </a:xfrm>
                        <a:prstGeom prst="rect">
                          <a:avLst/>
                        </a:prstGeom>
                        <a:noFill/>
                        <a:ln w="9525">
                          <a:noFill/>
                          <a:miter lim="800000"/>
                          <a:headEnd/>
                          <a:tailEnd/>
                        </a:ln>
                      </wps:spPr>
                      <wps:txb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29: Modified Proj2Students table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E328F" id="_x0000_s1055" type="#_x0000_t202" style="position:absolute;margin-left:157.6pt;margin-top:730.6pt;width:237.25pt;height:22.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pEAIAAPw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" filled="f" stroked="f">
                <v:textbox>
                  <w:txbxContent>
                    <w:p w:rsidR="00FD13B6" w:rsidRPr="00D20597" w:rsidRDefault="00FD13B6" w:rsidP="00FD13B6">
                      <w:pPr>
                        <w:jc w:val="center"/>
                        <w:rPr>
                          <w:i/>
                          <w:color w:val="44546A" w:themeColor="text2"/>
                          <w:sz w:val="18"/>
                          <w:szCs w:val="18"/>
                        </w:rPr>
                      </w:pPr>
                      <w:r w:rsidRPr="00D20597">
                        <w:rPr>
                          <w:i/>
                          <w:color w:val="44546A" w:themeColor="text2"/>
                          <w:sz w:val="18"/>
                          <w:szCs w:val="18"/>
                        </w:rPr>
                        <w:t>Figure</w:t>
                      </w:r>
                      <w:r>
                        <w:rPr>
                          <w:i/>
                          <w:color w:val="44546A" w:themeColor="text2"/>
                          <w:sz w:val="18"/>
                          <w:szCs w:val="18"/>
                        </w:rPr>
                        <w:t xml:space="preserve"> 29: Modified Proj2Students table data</w:t>
                      </w:r>
                    </w:p>
                  </w:txbxContent>
                </v:textbox>
                <w10:wrap type="tight" anchory="page"/>
              </v:shape>
            </w:pict>
          </mc:Fallback>
        </mc:AlternateContent>
      </w:r>
      <w:r>
        <w:rPr>
          <w:noProof/>
        </w:rPr>
        <w:drawing>
          <wp:anchor distT="0" distB="0" distL="114300" distR="114300" simplePos="0" relativeHeight="251745280" behindDoc="1" locked="0" layoutInCell="1" allowOverlap="1" wp14:anchorId="1E3A2620" wp14:editId="37D5683A">
            <wp:simplePos x="0" y="0"/>
            <wp:positionH relativeFrom="column">
              <wp:posOffset>89478</wp:posOffset>
            </wp:positionH>
            <wp:positionV relativeFrom="page">
              <wp:posOffset>8152996</wp:posOffset>
            </wp:positionV>
            <wp:extent cx="6773545" cy="1097280"/>
            <wp:effectExtent l="57150" t="76200" r="198755" b="198120"/>
            <wp:wrapTight wrapText="bothSides">
              <wp:wrapPolygon edited="0">
                <wp:start x="182" y="-1500"/>
                <wp:lineTo x="-182" y="-750"/>
                <wp:lineTo x="-182" y="22500"/>
                <wp:lineTo x="121" y="24375"/>
                <wp:lineTo x="182" y="25125"/>
                <wp:lineTo x="21809" y="25125"/>
                <wp:lineTo x="22052" y="23250"/>
                <wp:lineTo x="22173" y="17625"/>
                <wp:lineTo x="22173" y="5250"/>
                <wp:lineTo x="21869" y="0"/>
                <wp:lineTo x="21809" y="-1500"/>
                <wp:lineTo x="182" y="-150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 b="22616"/>
                    <a:stretch/>
                  </pic:blipFill>
                  <pic:spPr bwMode="auto">
                    <a:xfrm>
                      <a:off x="0" y="0"/>
                      <a:ext cx="6773545" cy="1097280"/>
                    </a:xfrm>
                    <a:prstGeom prst="rect">
                      <a:avLst/>
                    </a:prstGeom>
                    <a:ln>
                      <a:noFill/>
                    </a:ln>
                    <a:effectLst>
                      <a:outerShdw blurRad="1270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1" locked="0" layoutInCell="1" allowOverlap="1" wp14:anchorId="110C414E" wp14:editId="1E3204B6">
            <wp:simplePos x="0" y="0"/>
            <wp:positionH relativeFrom="column">
              <wp:posOffset>90343</wp:posOffset>
            </wp:positionH>
            <wp:positionV relativeFrom="page">
              <wp:posOffset>6661900</wp:posOffset>
            </wp:positionV>
            <wp:extent cx="3227705" cy="1147445"/>
            <wp:effectExtent l="57150" t="76200" r="182245" b="186055"/>
            <wp:wrapTight wrapText="bothSides">
              <wp:wrapPolygon edited="0">
                <wp:start x="382" y="-1434"/>
                <wp:lineTo x="-382" y="-717"/>
                <wp:lineTo x="-382" y="22234"/>
                <wp:lineTo x="255" y="24027"/>
                <wp:lineTo x="382" y="24744"/>
                <wp:lineTo x="21927" y="24744"/>
                <wp:lineTo x="22055" y="24027"/>
                <wp:lineTo x="22565" y="22234"/>
                <wp:lineTo x="22692" y="5020"/>
                <wp:lineTo x="22055" y="0"/>
                <wp:lineTo x="21927" y="-1434"/>
                <wp:lineTo x="382" y="-1434"/>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27705" cy="1147445"/>
                    </a:xfrm>
                    <a:prstGeom prst="rect">
                      <a:avLst/>
                    </a:prstGeom>
                    <a:effectLst>
                      <a:outerShdw blurRad="127000" dist="762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sectPr w:rsidR="00565810" w:rsidRPr="00574242" w:rsidSect="00D379B8">
      <w:headerReference w:type="default" r:id="rId40"/>
      <w:footerReference w:type="default" r:id="rId41"/>
      <w:pgSz w:w="12240" w:h="15840"/>
      <w:pgMar w:top="1530" w:right="720" w:bottom="810" w:left="720" w:header="450" w:footer="18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1ED" w:rsidRDefault="00C721ED" w:rsidP="00D952A7">
      <w:r>
        <w:separator/>
      </w:r>
    </w:p>
  </w:endnote>
  <w:endnote w:type="continuationSeparator" w:id="0">
    <w:p w:rsidR="00C721ED" w:rsidRDefault="00C721ED" w:rsidP="00D95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891216"/>
      <w:docPartObj>
        <w:docPartGallery w:val="Page Numbers (Bottom of Page)"/>
        <w:docPartUnique/>
      </w:docPartObj>
    </w:sdtPr>
    <w:sdtEndPr>
      <w:rPr>
        <w:noProof/>
      </w:rPr>
    </w:sdtEndPr>
    <w:sdtContent>
      <w:p w:rsidR="00D952A7" w:rsidRDefault="00D952A7">
        <w:pPr>
          <w:pStyle w:val="Footer"/>
          <w:jc w:val="right"/>
        </w:pPr>
        <w:r>
          <w:fldChar w:fldCharType="begin"/>
        </w:r>
        <w:r>
          <w:instrText xml:space="preserve"> PAGE   \* MERGEFORMAT </w:instrText>
        </w:r>
        <w:r>
          <w:fldChar w:fldCharType="separate"/>
        </w:r>
        <w:r w:rsidR="00BE35E7">
          <w:rPr>
            <w:noProof/>
          </w:rPr>
          <w:t>9</w:t>
        </w:r>
        <w:r>
          <w:rPr>
            <w:noProof/>
          </w:rPr>
          <w:fldChar w:fldCharType="end"/>
        </w:r>
      </w:p>
    </w:sdtContent>
  </w:sdt>
  <w:p w:rsidR="00D952A7" w:rsidRDefault="00D952A7" w:rsidP="00D952A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1ED" w:rsidRDefault="00C721ED" w:rsidP="00D952A7">
      <w:r>
        <w:separator/>
      </w:r>
    </w:p>
  </w:footnote>
  <w:footnote w:type="continuationSeparator" w:id="0">
    <w:p w:rsidR="00C721ED" w:rsidRDefault="00C721ED" w:rsidP="00D952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2A7" w:rsidRDefault="00D952A7">
    <w:pPr>
      <w:pStyle w:val="Header"/>
    </w:pPr>
    <w:r>
      <w:t>Eric Gottlieb</w:t>
    </w:r>
  </w:p>
  <w:p w:rsidR="00D952A7" w:rsidRDefault="00D952A7">
    <w:pPr>
      <w:pStyle w:val="Header"/>
    </w:pPr>
    <w:r>
      <w:t>CMSC 331, Section 2</w:t>
    </w:r>
  </w:p>
  <w:p w:rsidR="00D952A7" w:rsidRDefault="00D952A7">
    <w:pPr>
      <w:pStyle w:val="Header"/>
    </w:pPr>
    <w:r>
      <w:t>Project 1: COE Advising Project</w:t>
    </w:r>
  </w:p>
  <w:p w:rsidR="00D952A7" w:rsidRDefault="00D952A7">
    <w:pPr>
      <w:pStyle w:val="Header"/>
    </w:pPr>
    <w:r>
      <w:t>10/22/2015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F55BA"/>
    <w:multiLevelType w:val="hybridMultilevel"/>
    <w:tmpl w:val="FC806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657C5C"/>
    <w:multiLevelType w:val="hybridMultilevel"/>
    <w:tmpl w:val="C5B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A7"/>
    <w:rsid w:val="00036F50"/>
    <w:rsid w:val="000545E3"/>
    <w:rsid w:val="00184737"/>
    <w:rsid w:val="001C2342"/>
    <w:rsid w:val="002029BF"/>
    <w:rsid w:val="00242E17"/>
    <w:rsid w:val="00266214"/>
    <w:rsid w:val="002D212E"/>
    <w:rsid w:val="00344E6F"/>
    <w:rsid w:val="00384B91"/>
    <w:rsid w:val="00393484"/>
    <w:rsid w:val="003D214A"/>
    <w:rsid w:val="0046028B"/>
    <w:rsid w:val="004763EF"/>
    <w:rsid w:val="004D6811"/>
    <w:rsid w:val="004E4D4E"/>
    <w:rsid w:val="00533EC4"/>
    <w:rsid w:val="00565810"/>
    <w:rsid w:val="00566F20"/>
    <w:rsid w:val="00574242"/>
    <w:rsid w:val="0063518F"/>
    <w:rsid w:val="006C067C"/>
    <w:rsid w:val="006F0FAE"/>
    <w:rsid w:val="008407B0"/>
    <w:rsid w:val="008464A8"/>
    <w:rsid w:val="00852DA0"/>
    <w:rsid w:val="00907B62"/>
    <w:rsid w:val="009259FD"/>
    <w:rsid w:val="00A1534D"/>
    <w:rsid w:val="00A97CE4"/>
    <w:rsid w:val="00AD7D5B"/>
    <w:rsid w:val="00B933EC"/>
    <w:rsid w:val="00BE35E7"/>
    <w:rsid w:val="00C721ED"/>
    <w:rsid w:val="00CA63EE"/>
    <w:rsid w:val="00D20597"/>
    <w:rsid w:val="00D23CBA"/>
    <w:rsid w:val="00D379B8"/>
    <w:rsid w:val="00D952A7"/>
    <w:rsid w:val="00DA363D"/>
    <w:rsid w:val="00EC5C0F"/>
    <w:rsid w:val="00EC6D3F"/>
    <w:rsid w:val="00EF589A"/>
    <w:rsid w:val="00FD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43505F-91BB-4CAE-A9C9-F9D62C9BB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4737"/>
    <w:pPr>
      <w:keepNext/>
      <w:keepLines/>
      <w:spacing w:before="24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737"/>
    <w:rPr>
      <w:rFonts w:asciiTheme="majorHAnsi" w:eastAsiaTheme="majorEastAsia" w:hAnsiTheme="majorHAnsi" w:cstheme="majorBidi"/>
      <w:color w:val="2E74B5" w:themeColor="accent1" w:themeShade="BF"/>
      <w:sz w:val="5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D952A7"/>
    <w:pPr>
      <w:tabs>
        <w:tab w:val="center" w:pos="4680"/>
        <w:tab w:val="right" w:pos="9360"/>
      </w:tabs>
    </w:pPr>
  </w:style>
  <w:style w:type="character" w:customStyle="1" w:styleId="HeaderChar">
    <w:name w:val="Header Char"/>
    <w:basedOn w:val="DefaultParagraphFont"/>
    <w:link w:val="Header"/>
    <w:uiPriority w:val="99"/>
    <w:rsid w:val="00D952A7"/>
  </w:style>
  <w:style w:type="paragraph" w:styleId="Footer">
    <w:name w:val="footer"/>
    <w:basedOn w:val="Normal"/>
    <w:link w:val="FooterChar"/>
    <w:uiPriority w:val="99"/>
    <w:unhideWhenUsed/>
    <w:rsid w:val="00D952A7"/>
    <w:pPr>
      <w:tabs>
        <w:tab w:val="center" w:pos="4680"/>
        <w:tab w:val="right" w:pos="9360"/>
      </w:tabs>
    </w:pPr>
  </w:style>
  <w:style w:type="character" w:customStyle="1" w:styleId="FooterChar">
    <w:name w:val="Footer Char"/>
    <w:basedOn w:val="DefaultParagraphFont"/>
    <w:link w:val="Footer"/>
    <w:uiPriority w:val="99"/>
    <w:rsid w:val="00D95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Q724sEPPjMc"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596</TotalTime>
  <Pages>11</Pages>
  <Words>426</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7</cp:revision>
  <dcterms:created xsi:type="dcterms:W3CDTF">2015-10-22T01:14:00Z</dcterms:created>
  <dcterms:modified xsi:type="dcterms:W3CDTF">2015-10-23T00:59:00Z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